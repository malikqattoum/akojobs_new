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rsidTr="001B2ABD">
        <w:trPr>
          <w:trHeight w:val="4410"/>
        </w:trPr>
        <w:tc>
          <w:tcPr>
            <w:tcW w:w="3600" w:type="dxa"/>
            <w:vAlign w:val="bottom"/>
          </w:tcPr>
          <w:p w:rsidR="001B2ABD" w:rsidRDefault="00841727" w:rsidP="001B2ABD">
            <w:pPr>
              <w:tabs>
                <w:tab w:val="left" w:pos="990"/>
              </w:tabs>
              <w:jc w:val="center"/>
            </w:pPr>
            <w:r>
              <w:rPr>
                <w:noProof/>
              </w:rPr>
              <w:drawing>
                <wp:inline distT="0" distB="0" distL="0" distR="0">
                  <wp:extent cx="1742440" cy="189887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4186" cy="1911674"/>
                          </a:xfrm>
                          <a:prstGeom prst="rect">
                            <a:avLst/>
                          </a:prstGeom>
                          <a:noFill/>
                          <a:ln>
                            <a:noFill/>
                          </a:ln>
                        </pic:spPr>
                      </pic:pic>
                    </a:graphicData>
                  </a:graphic>
                </wp:inline>
              </w:drawing>
            </w:r>
          </w:p>
        </w:tc>
        <w:tc>
          <w:tcPr>
            <w:tcW w:w="720" w:type="dxa"/>
          </w:tcPr>
          <w:p w:rsidR="001B2ABD" w:rsidRDefault="001B2ABD" w:rsidP="000C45FF">
            <w:pPr>
              <w:tabs>
                <w:tab w:val="left" w:pos="990"/>
              </w:tabs>
            </w:pPr>
          </w:p>
        </w:tc>
        <w:tc>
          <w:tcPr>
            <w:tcW w:w="6470" w:type="dxa"/>
            <w:vAlign w:val="bottom"/>
          </w:tcPr>
          <w:p w:rsidR="001B2ABD" w:rsidRDefault="00D66F4F" w:rsidP="001B2ABD">
            <w:pPr>
              <w:pStyle w:val="Title"/>
            </w:pPr>
            <w:r>
              <w:t>muntazar al-alawy</w:t>
            </w:r>
          </w:p>
          <w:p w:rsidR="001B2ABD" w:rsidRDefault="00D66F4F" w:rsidP="001B2ABD">
            <w:pPr>
              <w:pStyle w:val="Subtitle"/>
            </w:pPr>
            <w:r w:rsidRPr="00121467">
              <w:rPr>
                <w:spacing w:val="1"/>
                <w:w w:val="27"/>
              </w:rPr>
              <w:t>Project manager  and project manager assistance</w:t>
            </w:r>
            <w:r w:rsidRPr="00121467">
              <w:rPr>
                <w:spacing w:val="4"/>
                <w:w w:val="27"/>
              </w:rPr>
              <w:t xml:space="preserve"> </w:t>
            </w:r>
          </w:p>
        </w:tc>
      </w:tr>
      <w:tr w:rsidR="001B2ABD" w:rsidTr="001B2ABD">
        <w:tc>
          <w:tcPr>
            <w:tcW w:w="3600" w:type="dxa"/>
          </w:tcPr>
          <w:sdt>
            <w:sdtPr>
              <w:id w:val="-1711873194"/>
              <w:placeholder>
                <w:docPart w:val="231AB12E229B4480A55B86FC92021457"/>
              </w:placeholder>
              <w:temporary/>
              <w:showingPlcHdr/>
              <w15:appearance w15:val="hidden"/>
            </w:sdtPr>
            <w:sdtEndPr/>
            <w:sdtContent>
              <w:p w:rsidR="001B2ABD" w:rsidRDefault="00036450" w:rsidP="00036450">
                <w:pPr>
                  <w:pStyle w:val="Heading3"/>
                </w:pPr>
                <w:r w:rsidRPr="00D5459D">
                  <w:t>Profile</w:t>
                </w:r>
              </w:p>
            </w:sdtContent>
          </w:sdt>
          <w:p w:rsidR="00036450" w:rsidRDefault="003E6284" w:rsidP="003E6284">
            <w:r>
              <w:rPr>
                <w:rFonts w:ascii="Calibri" w:hAnsi="Calibri" w:cs="Calibri"/>
                <w:lang w:val="en"/>
              </w:rPr>
              <w:t>A mature and developed construction project manager who displays both reliability and accountability and strong work ethic while possessing a unique passion and drive in achieving success on Projects. An effective communicator of key information to varying audiences and stakeholders ranging from budget reviews with corporate executives to daily prestart with crews. A strong commercial acumen enables focus on provision of the greatest business benefit. Discovers solutions through a methodical problem- solving approach</w:t>
            </w:r>
          </w:p>
          <w:p w:rsidR="00036450" w:rsidRDefault="00036450" w:rsidP="00036450"/>
          <w:sdt>
            <w:sdtPr>
              <w:id w:val="-1954003311"/>
              <w:placeholder>
                <w:docPart w:val="58778E9F409B43B3A9A089D1A4D44930"/>
              </w:placeholder>
              <w:temporary/>
              <w:showingPlcHdr/>
              <w15:appearance w15:val="hidden"/>
            </w:sdtPr>
            <w:sdtEndPr/>
            <w:sdtContent>
              <w:p w:rsidR="00036450" w:rsidRPr="00CB0055" w:rsidRDefault="00CB0055" w:rsidP="00CB0055">
                <w:pPr>
                  <w:pStyle w:val="Heading3"/>
                </w:pPr>
                <w:r w:rsidRPr="00CB0055">
                  <w:t>Contact</w:t>
                </w:r>
              </w:p>
            </w:sdtContent>
          </w:sdt>
          <w:sdt>
            <w:sdtPr>
              <w:id w:val="1111563247"/>
              <w:placeholder>
                <w:docPart w:val="643208A9AA454EF0995558A9F393F52B"/>
              </w:placeholder>
              <w:temporary/>
              <w:showingPlcHdr/>
              <w15:appearance w15:val="hidden"/>
            </w:sdtPr>
            <w:sdtEndPr/>
            <w:sdtContent>
              <w:p w:rsidR="004D3011" w:rsidRDefault="004D3011" w:rsidP="004D3011">
                <w:r w:rsidRPr="004D3011">
                  <w:t>PHONE:</w:t>
                </w:r>
              </w:p>
            </w:sdtContent>
          </w:sdt>
          <w:p w:rsidR="004D3011" w:rsidRDefault="00BC0237" w:rsidP="004D3011">
            <w:r>
              <w:t>+</w:t>
            </w:r>
            <w:r w:rsidR="00251169">
              <w:t>61402581506</w:t>
            </w:r>
          </w:p>
          <w:p w:rsidR="004D3011" w:rsidRPr="004D3011" w:rsidRDefault="004D3011" w:rsidP="004D3011"/>
          <w:p w:rsidR="00841727" w:rsidRDefault="00841727" w:rsidP="00841727">
            <w:r>
              <w:t xml:space="preserve">Email: </w:t>
            </w:r>
            <w:hyperlink r:id="rId10" w:history="1">
              <w:r w:rsidR="009E550F" w:rsidRPr="00E8150C">
                <w:rPr>
                  <w:rStyle w:val="Hyperlink"/>
                </w:rPr>
                <w:t>muntazar.alalawy@yahoo.com</w:t>
              </w:r>
            </w:hyperlink>
          </w:p>
          <w:p w:rsidR="009E550F" w:rsidRDefault="009E550F" w:rsidP="00841727"/>
          <w:p w:rsidR="009E550F" w:rsidRDefault="009E550F" w:rsidP="00841727">
            <w:r>
              <w:t>SKYPE : Muntazar</w:t>
            </w:r>
            <w:bookmarkStart w:id="0" w:name="_GoBack"/>
            <w:bookmarkEnd w:id="0"/>
            <w:r>
              <w:t xml:space="preserve"> Alalawy </w:t>
            </w:r>
          </w:p>
          <w:p w:rsidR="004D3011" w:rsidRDefault="004D3011" w:rsidP="00841727"/>
          <w:p w:rsidR="00841727" w:rsidRDefault="00841727" w:rsidP="00841727">
            <w:pPr>
              <w:pStyle w:val="Heading3"/>
              <w:rPr>
                <w:rFonts w:asciiTheme="minorHAnsi" w:eastAsiaTheme="minorHAnsi" w:hAnsiTheme="minorHAnsi" w:cstheme="minorBidi"/>
                <w:color w:val="auto"/>
                <w:szCs w:val="22"/>
              </w:rPr>
            </w:pPr>
            <w:r>
              <w:t>hobbi</w:t>
            </w:r>
          </w:p>
          <w:p w:rsidR="00841727" w:rsidRPr="00841727" w:rsidRDefault="00841727" w:rsidP="00841727"/>
          <w:p w:rsidR="004D3011" w:rsidRDefault="00841727" w:rsidP="004D3011">
            <w:r>
              <w:t xml:space="preserve">Running </w:t>
            </w:r>
          </w:p>
          <w:p w:rsidR="004D3011" w:rsidRDefault="00841727" w:rsidP="004D3011">
            <w:r>
              <w:t xml:space="preserve">Swimming </w:t>
            </w:r>
          </w:p>
          <w:p w:rsidR="004D3011" w:rsidRDefault="00841727" w:rsidP="004D3011">
            <w:r>
              <w:t xml:space="preserve">Drawing scheduling </w:t>
            </w:r>
          </w:p>
          <w:p w:rsidR="00251169" w:rsidRDefault="00251169" w:rsidP="00251169"/>
          <w:p w:rsidR="00251169" w:rsidRDefault="00251169" w:rsidP="00251169"/>
          <w:p w:rsidR="00251169" w:rsidRDefault="00251169" w:rsidP="00251169">
            <w:r>
              <w:t xml:space="preserve">REFFERENCES </w:t>
            </w:r>
          </w:p>
          <w:p w:rsidR="00251169" w:rsidRDefault="00251169" w:rsidP="00251169"/>
          <w:p w:rsidR="00251169" w:rsidRPr="00251169" w:rsidRDefault="00251169" w:rsidP="00251169">
            <w:pPr>
              <w:widowControl w:val="0"/>
              <w:autoSpaceDE w:val="0"/>
              <w:autoSpaceDN w:val="0"/>
              <w:adjustRightInd w:val="0"/>
              <w:spacing w:after="200" w:line="276" w:lineRule="auto"/>
              <w:ind w:left="360"/>
              <w:jc w:val="both"/>
              <w:rPr>
                <w:rFonts w:ascii="Calibri" w:hAnsi="Calibri" w:cs="Calibri"/>
                <w:b/>
                <w:bCs/>
                <w:lang w:val="en"/>
              </w:rPr>
            </w:pPr>
            <w:r>
              <w:rPr>
                <w:rFonts w:ascii="Calibri" w:hAnsi="Calibri" w:cs="Calibri"/>
                <w:b/>
                <w:bCs/>
                <w:lang w:val="en"/>
              </w:rPr>
              <w:t xml:space="preserve">1. Danny (Murtada  </w:t>
            </w:r>
            <w:r>
              <w:rPr>
                <w:rFonts w:ascii="Calibri" w:hAnsi="Calibri" w:cs="Calibri"/>
                <w:lang w:val="en"/>
              </w:rPr>
              <w:t>CEO Fidelity - groups</w:t>
            </w:r>
          </w:p>
          <w:p w:rsidR="00251169" w:rsidRDefault="00251169" w:rsidP="00251169">
            <w:pPr>
              <w:widowControl w:val="0"/>
              <w:autoSpaceDE w:val="0"/>
              <w:autoSpaceDN w:val="0"/>
              <w:adjustRightInd w:val="0"/>
              <w:spacing w:after="200" w:line="276" w:lineRule="auto"/>
              <w:ind w:left="360"/>
              <w:jc w:val="both"/>
              <w:rPr>
                <w:rFonts w:ascii="Calibri" w:hAnsi="Calibri" w:cs="Calibri"/>
                <w:lang w:val="en"/>
              </w:rPr>
            </w:pPr>
            <w:r>
              <w:rPr>
                <w:rFonts w:ascii="Calibri" w:hAnsi="Calibri" w:cs="Calibri"/>
                <w:lang w:val="en"/>
              </w:rPr>
              <w:t xml:space="preserve">Mobile: </w:t>
            </w:r>
            <w:r w:rsidR="00841727">
              <w:rPr>
                <w:rFonts w:ascii="Calibri" w:hAnsi="Calibri" w:cs="Calibri"/>
                <w:lang w:val="en"/>
              </w:rPr>
              <w:t>+61</w:t>
            </w:r>
            <w:r>
              <w:rPr>
                <w:rFonts w:ascii="Calibri" w:hAnsi="Calibri" w:cs="Calibri"/>
                <w:lang w:val="en"/>
              </w:rPr>
              <w:t>434773431</w:t>
            </w:r>
          </w:p>
          <w:p w:rsidR="00251169" w:rsidRDefault="00251169" w:rsidP="00251169">
            <w:pPr>
              <w:rPr>
                <w:rFonts w:ascii="Calibri" w:hAnsi="Calibri" w:cs="Calibri"/>
                <w:color w:val="0563C1"/>
                <w:u w:val="single"/>
                <w:lang w:val="en"/>
              </w:rPr>
            </w:pPr>
            <w:r>
              <w:t xml:space="preserve">        </w:t>
            </w:r>
            <w:hyperlink r:id="rId11" w:history="1">
              <w:r w:rsidRPr="00162433">
                <w:rPr>
                  <w:rStyle w:val="Hyperlink"/>
                  <w:rFonts w:ascii="Calibri" w:hAnsi="Calibri" w:cs="Calibri"/>
                  <w:lang w:val="en"/>
                </w:rPr>
                <w:t>info@fidelity-construction.com</w:t>
              </w:r>
            </w:hyperlink>
          </w:p>
          <w:p w:rsidR="00251169" w:rsidRDefault="00251169" w:rsidP="00251169">
            <w:pPr>
              <w:rPr>
                <w:rFonts w:ascii="Calibri" w:hAnsi="Calibri" w:cs="Calibri"/>
                <w:color w:val="0563C1"/>
                <w:u w:val="single"/>
                <w:lang w:val="en"/>
              </w:rPr>
            </w:pPr>
          </w:p>
          <w:p w:rsidR="00251169" w:rsidRDefault="00251169" w:rsidP="00251169">
            <w:pPr>
              <w:widowControl w:val="0"/>
              <w:autoSpaceDE w:val="0"/>
              <w:autoSpaceDN w:val="0"/>
              <w:adjustRightInd w:val="0"/>
              <w:spacing w:after="200" w:line="276" w:lineRule="auto"/>
              <w:ind w:left="360"/>
              <w:jc w:val="both"/>
              <w:rPr>
                <w:rFonts w:ascii="Calibri" w:hAnsi="Calibri" w:cs="Calibri"/>
                <w:b/>
                <w:bCs/>
                <w:lang w:val="en"/>
              </w:rPr>
            </w:pPr>
            <w:r>
              <w:rPr>
                <w:rFonts w:ascii="Calibri" w:hAnsi="Calibri" w:cs="Calibri"/>
                <w:b/>
                <w:bCs/>
                <w:lang w:val="en"/>
              </w:rPr>
              <w:t>2. SEASE project manager  Bathla</w:t>
            </w:r>
          </w:p>
          <w:p w:rsidR="00841727" w:rsidRDefault="00841727" w:rsidP="00841727">
            <w:pPr>
              <w:widowControl w:val="0"/>
              <w:autoSpaceDE w:val="0"/>
              <w:autoSpaceDN w:val="0"/>
              <w:adjustRightInd w:val="0"/>
              <w:spacing w:after="200" w:line="276" w:lineRule="auto"/>
              <w:ind w:left="360"/>
              <w:jc w:val="both"/>
              <w:rPr>
                <w:rFonts w:ascii="Calibri" w:hAnsi="Calibri" w:cs="Calibri"/>
                <w:lang w:val="en"/>
              </w:rPr>
            </w:pPr>
            <w:r>
              <w:rPr>
                <w:rFonts w:ascii="Calibri" w:hAnsi="Calibri" w:cs="Calibri"/>
                <w:lang w:val="en"/>
              </w:rPr>
              <w:t>+61468783230</w:t>
            </w:r>
          </w:p>
          <w:p w:rsidR="00841727" w:rsidRPr="00841727" w:rsidRDefault="00121467" w:rsidP="00841727">
            <w:pPr>
              <w:widowControl w:val="0"/>
              <w:autoSpaceDE w:val="0"/>
              <w:autoSpaceDN w:val="0"/>
              <w:adjustRightInd w:val="0"/>
              <w:spacing w:after="200" w:line="276" w:lineRule="auto"/>
              <w:ind w:left="360"/>
              <w:jc w:val="both"/>
              <w:rPr>
                <w:rFonts w:ascii="Calibri" w:hAnsi="Calibri" w:cs="Calibri"/>
                <w:lang w:val="en"/>
              </w:rPr>
            </w:pPr>
            <w:hyperlink r:id="rId12" w:history="1">
              <w:r w:rsidR="00841727" w:rsidRPr="00162433">
                <w:rPr>
                  <w:rStyle w:val="Hyperlink"/>
                  <w:rFonts w:ascii="Calibri" w:hAnsi="Calibri" w:cs="Calibri"/>
                  <w:lang w:val="en"/>
                </w:rPr>
                <w:t>Mastiffcham@yahoo.com.au</w:t>
              </w:r>
            </w:hyperlink>
          </w:p>
          <w:p w:rsidR="00841727" w:rsidRDefault="00841727" w:rsidP="00841727">
            <w:pPr>
              <w:widowControl w:val="0"/>
              <w:autoSpaceDE w:val="0"/>
              <w:autoSpaceDN w:val="0"/>
              <w:adjustRightInd w:val="0"/>
              <w:spacing w:after="200" w:line="276" w:lineRule="auto"/>
              <w:ind w:left="360"/>
              <w:jc w:val="both"/>
              <w:rPr>
                <w:rFonts w:ascii="Calibri" w:hAnsi="Calibri" w:cs="Calibri"/>
                <w:color w:val="0563C1"/>
                <w:u w:val="single"/>
                <w:lang w:val="en"/>
              </w:rPr>
            </w:pPr>
            <w:r>
              <w:rPr>
                <w:rFonts w:ascii="Calibri" w:hAnsi="Calibri" w:cs="Calibri"/>
                <w:color w:val="0563C1"/>
                <w:u w:val="single"/>
                <w:lang w:val="en"/>
              </w:rPr>
              <w:t xml:space="preserve">BHDC  prove of certification </w:t>
            </w:r>
          </w:p>
          <w:p w:rsidR="00841727" w:rsidRDefault="00841727" w:rsidP="00841727">
            <w:pPr>
              <w:widowControl w:val="0"/>
              <w:autoSpaceDE w:val="0"/>
              <w:autoSpaceDN w:val="0"/>
              <w:adjustRightInd w:val="0"/>
              <w:spacing w:after="200" w:line="276" w:lineRule="auto"/>
              <w:ind w:left="360"/>
              <w:jc w:val="both"/>
              <w:rPr>
                <w:rFonts w:ascii="Calibri" w:hAnsi="Calibri" w:cs="Calibri"/>
                <w:lang w:val="en"/>
              </w:rPr>
            </w:pPr>
          </w:p>
          <w:p w:rsidR="00251169" w:rsidRDefault="00251169" w:rsidP="00251169">
            <w:pPr>
              <w:widowControl w:val="0"/>
              <w:autoSpaceDE w:val="0"/>
              <w:autoSpaceDN w:val="0"/>
              <w:adjustRightInd w:val="0"/>
              <w:spacing w:after="200" w:line="276" w:lineRule="auto"/>
              <w:ind w:left="360"/>
              <w:jc w:val="both"/>
              <w:rPr>
                <w:rFonts w:ascii="Calibri" w:hAnsi="Calibri" w:cs="Calibri"/>
                <w:lang w:val="en"/>
              </w:rPr>
            </w:pPr>
          </w:p>
          <w:p w:rsidR="00251169" w:rsidRPr="00251169" w:rsidRDefault="00251169" w:rsidP="00251169">
            <w:pPr>
              <w:rPr>
                <w:lang w:val="en"/>
              </w:rPr>
            </w:pPr>
          </w:p>
        </w:tc>
        <w:tc>
          <w:tcPr>
            <w:tcW w:w="720" w:type="dxa"/>
          </w:tcPr>
          <w:p w:rsidR="001B2ABD" w:rsidRDefault="001B2ABD" w:rsidP="000C45FF">
            <w:pPr>
              <w:tabs>
                <w:tab w:val="left" w:pos="990"/>
              </w:tabs>
            </w:pPr>
          </w:p>
        </w:tc>
        <w:tc>
          <w:tcPr>
            <w:tcW w:w="6470" w:type="dxa"/>
          </w:tcPr>
          <w:sdt>
            <w:sdtPr>
              <w:id w:val="1049110328"/>
              <w:placeholder>
                <w:docPart w:val="D040C9BC0E26447CBD37F646051A2CC3"/>
              </w:placeholder>
              <w:temporary/>
              <w:showingPlcHdr/>
              <w15:appearance w15:val="hidden"/>
            </w:sdtPr>
            <w:sdtEndPr/>
            <w:sdtContent>
              <w:p w:rsidR="001B2ABD" w:rsidRDefault="00E25A26" w:rsidP="00036450">
                <w:pPr>
                  <w:pStyle w:val="Heading2"/>
                </w:pPr>
                <w:r w:rsidRPr="00036450">
                  <w:t>EDUCATION</w:t>
                </w:r>
              </w:p>
            </w:sdtContent>
          </w:sdt>
          <w:p w:rsidR="00036450" w:rsidRPr="00036450" w:rsidRDefault="00111B3A" w:rsidP="00B359E4">
            <w:pPr>
              <w:pStyle w:val="Heading4"/>
            </w:pPr>
            <w:r>
              <w:t xml:space="preserve">BANKSTWON SENIOR COLLEGE </w:t>
            </w:r>
          </w:p>
          <w:p w:rsidR="00036450" w:rsidRPr="00B359E4" w:rsidRDefault="00111B3A" w:rsidP="00B359E4">
            <w:pPr>
              <w:pStyle w:val="Date"/>
            </w:pPr>
            <w:r>
              <w:t>2004</w:t>
            </w:r>
            <w:r w:rsidR="00036450" w:rsidRPr="00B359E4">
              <w:t xml:space="preserve"> - </w:t>
            </w:r>
            <w:r>
              <w:t>2006</w:t>
            </w:r>
          </w:p>
          <w:p w:rsidR="004D3011" w:rsidRDefault="00111B3A" w:rsidP="00036450">
            <w:r>
              <w:t>Year10 to year 12HCE</w:t>
            </w:r>
          </w:p>
          <w:p w:rsidR="00036450" w:rsidRDefault="00036450" w:rsidP="00036450"/>
          <w:p w:rsidR="00036450" w:rsidRPr="00B359E4" w:rsidRDefault="00111B3A" w:rsidP="00B359E4">
            <w:pPr>
              <w:pStyle w:val="Heading4"/>
            </w:pPr>
            <w:r>
              <w:t>AUSTRALIAN CARRER COLLEGE</w:t>
            </w:r>
          </w:p>
          <w:p w:rsidR="00036450" w:rsidRDefault="00111B3A" w:rsidP="00B359E4">
            <w:pPr>
              <w:pStyle w:val="Date"/>
            </w:pPr>
            <w:r>
              <w:t>20</w:t>
            </w:r>
            <w:r w:rsidR="00CF34E6">
              <w:t>10</w:t>
            </w:r>
            <w:r w:rsidR="00036450" w:rsidRPr="00B359E4">
              <w:t xml:space="preserve">  </w:t>
            </w:r>
            <w:r w:rsidR="00CF34E6">
              <w:t xml:space="preserve">TO  2012 </w:t>
            </w:r>
          </w:p>
          <w:p w:rsidR="00CF34E6" w:rsidRPr="00CF34E6" w:rsidRDefault="00CF34E6" w:rsidP="00CF34E6">
            <w:r>
              <w:t xml:space="preserve">DIPLOMA  IN MANAGEMENT </w:t>
            </w:r>
          </w:p>
          <w:p w:rsidR="00036450" w:rsidRDefault="00036450" w:rsidP="00036450"/>
          <w:p w:rsidR="00CF34E6" w:rsidRDefault="00CF34E6" w:rsidP="00036450">
            <w:pPr>
              <w:rPr>
                <w:b/>
                <w:bCs/>
              </w:rPr>
            </w:pPr>
            <w:r w:rsidRPr="00CF34E6">
              <w:rPr>
                <w:b/>
                <w:bCs/>
              </w:rPr>
              <w:t xml:space="preserve">University of Technology Science  </w:t>
            </w:r>
          </w:p>
          <w:p w:rsidR="00CF34E6" w:rsidRDefault="00CF34E6" w:rsidP="00CF34E6">
            <w:r>
              <w:t>2012 to 2013</w:t>
            </w:r>
          </w:p>
          <w:p w:rsidR="00CF34E6" w:rsidRDefault="00CF34E6" w:rsidP="00CF34E6">
            <w:r>
              <w:t xml:space="preserve">Bachelor  of honor management </w:t>
            </w:r>
          </w:p>
          <w:p w:rsidR="00CF34E6" w:rsidRDefault="00CF34E6" w:rsidP="00CF34E6"/>
          <w:p w:rsidR="00CF34E6" w:rsidRDefault="00CF34E6" w:rsidP="00CF34E6">
            <w:pPr>
              <w:rPr>
                <w:b/>
                <w:bCs/>
              </w:rPr>
            </w:pPr>
            <w:r w:rsidRPr="00CF34E6">
              <w:rPr>
                <w:b/>
                <w:bCs/>
              </w:rPr>
              <w:t>University of Technology  Science</w:t>
            </w:r>
          </w:p>
          <w:p w:rsidR="00CF34E6" w:rsidRDefault="00CF34E6" w:rsidP="00CF34E6">
            <w:r>
              <w:t>2013 to 2016</w:t>
            </w:r>
          </w:p>
          <w:p w:rsidR="00CF34E6" w:rsidRPr="00CF34E6" w:rsidRDefault="00CF34E6" w:rsidP="00CF34E6">
            <w:r>
              <w:t xml:space="preserve">Master of construction  project management </w:t>
            </w:r>
          </w:p>
          <w:sdt>
            <w:sdtPr>
              <w:id w:val="1001553383"/>
              <w:placeholder>
                <w:docPart w:val="94AFC95E955F43D8B8AB3E1F31C9F563"/>
              </w:placeholder>
              <w:temporary/>
              <w:showingPlcHdr/>
              <w15:appearance w15:val="hidden"/>
            </w:sdtPr>
            <w:sdtEndPr/>
            <w:sdtContent>
              <w:p w:rsidR="00036450" w:rsidRDefault="00036450" w:rsidP="00036450">
                <w:pPr>
                  <w:pStyle w:val="Heading2"/>
                </w:pPr>
                <w:r w:rsidRPr="00036450">
                  <w:t>WORK EXPERIENCE</w:t>
                </w:r>
              </w:p>
            </w:sdtContent>
          </w:sdt>
          <w:p w:rsidR="00036450" w:rsidRDefault="003E6284" w:rsidP="00B359E4">
            <w:pPr>
              <w:pStyle w:val="Heading4"/>
              <w:rPr>
                <w:bCs/>
              </w:rPr>
            </w:pPr>
            <w:r>
              <w:t>BHDC</w:t>
            </w:r>
            <w:r w:rsidR="00036450">
              <w:t xml:space="preserve"> </w:t>
            </w:r>
            <w:r w:rsidR="00036450" w:rsidRPr="00036450">
              <w:t xml:space="preserve"> </w:t>
            </w:r>
            <w:r>
              <w:t>HSSE</w:t>
            </w:r>
          </w:p>
          <w:p w:rsidR="00036450" w:rsidRPr="00036450" w:rsidRDefault="003E6284" w:rsidP="00B359E4">
            <w:pPr>
              <w:pStyle w:val="Date"/>
            </w:pPr>
            <w:r>
              <w:t>26/01/2010</w:t>
            </w:r>
            <w:r w:rsidR="00036450" w:rsidRPr="00036450">
              <w:t>–</w:t>
            </w:r>
            <w:r>
              <w:t>TO-2</w:t>
            </w:r>
            <w:r w:rsidR="00DF56C1">
              <w:t>0/9/2012</w:t>
            </w:r>
          </w:p>
          <w:p w:rsidR="00036450" w:rsidRDefault="00056CED" w:rsidP="00056CED">
            <w:r>
              <w:t xml:space="preserve"> My responsibilities </w:t>
            </w:r>
            <w:r w:rsidR="00DF56C1">
              <w:t>Plan risk management , identify risks  perform Qualitative Risks Analysis perform Quantitative risk analysis; Plan Risk</w:t>
            </w:r>
            <w:r w:rsidR="00720CA9">
              <w:t xml:space="preserve"> Response Control Risk; identify  the hazardous ; mitigate the hazard. Control the </w:t>
            </w:r>
            <w:r>
              <w:t>hazardous. Control</w:t>
            </w:r>
            <w:r w:rsidR="00720CA9">
              <w:t xml:space="preserve"> the security  and  policy  act  and  manage the MSDS.</w:t>
            </w:r>
            <w:r w:rsidR="00036450" w:rsidRPr="00036450">
              <w:t xml:space="preserve"> </w:t>
            </w:r>
            <w:r>
              <w:t>My achievement  was  HSSE certified  by  BHDC.</w:t>
            </w:r>
          </w:p>
          <w:p w:rsidR="004D3011" w:rsidRDefault="004D3011" w:rsidP="00036450"/>
          <w:p w:rsidR="004D3011" w:rsidRPr="004D3011" w:rsidRDefault="00056CED" w:rsidP="00B359E4">
            <w:pPr>
              <w:pStyle w:val="Heading4"/>
              <w:rPr>
                <w:bCs/>
              </w:rPr>
            </w:pPr>
            <w:r>
              <w:t>THE BATHLA Group</w:t>
            </w:r>
            <w:r w:rsidR="004D3011" w:rsidRPr="004D3011">
              <w:t xml:space="preserve">  </w:t>
            </w:r>
            <w:r w:rsidR="00752F64">
              <w:t>Quality manager</w:t>
            </w:r>
          </w:p>
          <w:p w:rsidR="004D3011" w:rsidRPr="004D3011" w:rsidRDefault="00056CED" w:rsidP="00B359E4">
            <w:pPr>
              <w:pStyle w:val="Date"/>
            </w:pPr>
            <w:r>
              <w:t>2015</w:t>
            </w:r>
            <w:r w:rsidR="004D3011" w:rsidRPr="004D3011">
              <w:t>–</w:t>
            </w:r>
            <w:r>
              <w:t>20173</w:t>
            </w:r>
          </w:p>
          <w:p w:rsidR="00E86B35" w:rsidRPr="004D3011" w:rsidRDefault="00036450" w:rsidP="00E86B35">
            <w:r w:rsidRPr="004D3011">
              <w:t xml:space="preserve"> </w:t>
            </w:r>
            <w:r w:rsidR="00056CED">
              <w:t xml:space="preserve">My responsibilities was on </w:t>
            </w:r>
            <w:r w:rsidR="00E86B35" w:rsidRPr="00E86B35">
              <w:rPr>
                <w:b/>
                <w:bCs/>
              </w:rPr>
              <w:t>P</w:t>
            </w:r>
            <w:r w:rsidR="00056CED" w:rsidRPr="00E86B35">
              <w:rPr>
                <w:b/>
                <w:bCs/>
              </w:rPr>
              <w:t xml:space="preserve">lan </w:t>
            </w:r>
            <w:r w:rsidR="00E86B35" w:rsidRPr="00E86B35">
              <w:rPr>
                <w:b/>
                <w:bCs/>
              </w:rPr>
              <w:t>Q</w:t>
            </w:r>
            <w:r w:rsidR="00056CED" w:rsidRPr="00E86B35">
              <w:rPr>
                <w:b/>
                <w:bCs/>
              </w:rPr>
              <w:t xml:space="preserve">uality  </w:t>
            </w:r>
            <w:r w:rsidR="00E86B35" w:rsidRPr="00E86B35">
              <w:rPr>
                <w:b/>
                <w:bCs/>
              </w:rPr>
              <w:t>M</w:t>
            </w:r>
            <w:r w:rsidR="00056CED" w:rsidRPr="00E86B35">
              <w:rPr>
                <w:b/>
                <w:bCs/>
              </w:rPr>
              <w:t>anagement</w:t>
            </w:r>
            <w:r w:rsidR="00056CED">
              <w:t xml:space="preserve"> </w:t>
            </w:r>
            <w:r w:rsidR="00E86B35">
              <w:t xml:space="preserve">processing  of  identifying Quality  requirement </w:t>
            </w:r>
            <w:r w:rsidR="00056CED">
              <w:t xml:space="preserve"> </w:t>
            </w:r>
            <w:r w:rsidR="00E86B35">
              <w:t xml:space="preserve">, </w:t>
            </w:r>
            <w:r w:rsidR="00E86B35" w:rsidRPr="00E86B35">
              <w:rPr>
                <w:b/>
                <w:bCs/>
              </w:rPr>
              <w:t>Perform Quality  Assurance</w:t>
            </w:r>
            <w:r w:rsidR="00E86B35">
              <w:t xml:space="preserve"> processing  of auditing the quality  requirement and the results of measurement, </w:t>
            </w:r>
            <w:r w:rsidR="00E86B35" w:rsidRPr="00E86B35">
              <w:rPr>
                <w:b/>
                <w:bCs/>
              </w:rPr>
              <w:t>Control Quality</w:t>
            </w:r>
            <w:r w:rsidR="00E86B35">
              <w:t xml:space="preserve"> processing  of monitoring and  recording results  of  executing the   quality  activities  to assess  performance </w:t>
            </w:r>
          </w:p>
          <w:p w:rsidR="004D3011" w:rsidRDefault="004D3011" w:rsidP="00036450"/>
          <w:p w:rsidR="004D3011" w:rsidRPr="004D3011" w:rsidRDefault="00752F64" w:rsidP="00B359E4">
            <w:pPr>
              <w:pStyle w:val="Heading4"/>
              <w:rPr>
                <w:bCs/>
              </w:rPr>
            </w:pPr>
            <w:r>
              <w:rPr>
                <w:rFonts w:ascii="Calibri" w:hAnsi="Calibri" w:cs="Calibri"/>
                <w:lang w:val="en"/>
              </w:rPr>
              <w:t>FIDELITY  GROUP</w:t>
            </w:r>
            <w:r w:rsidR="004D3011" w:rsidRPr="004D3011">
              <w:t xml:space="preserve">  </w:t>
            </w:r>
            <w:r>
              <w:t xml:space="preserve">project manager </w:t>
            </w:r>
          </w:p>
          <w:p w:rsidR="004D3011" w:rsidRPr="004D3011" w:rsidRDefault="00752F64" w:rsidP="00B359E4">
            <w:pPr>
              <w:pStyle w:val="Date"/>
            </w:pPr>
            <w:r>
              <w:t>2017-2019</w:t>
            </w:r>
          </w:p>
          <w:p w:rsidR="004D3011" w:rsidRPr="004D3011" w:rsidRDefault="00752F64" w:rsidP="004D3011">
            <w:r>
              <w:t xml:space="preserve">My responsibilities to  contribute to the  project team to  build  of  the scopes, Vison, common   project  management </w:t>
            </w:r>
            <w:r w:rsidR="00A35C8E">
              <w:t>.</w:t>
            </w:r>
            <w:r>
              <w:t xml:space="preserve">  processes </w:t>
            </w:r>
            <w:r w:rsidR="00036450" w:rsidRPr="004D3011">
              <w:t xml:space="preserve"> </w:t>
            </w:r>
            <w:r w:rsidR="00A35C8E">
              <w:t xml:space="preserve"> project  integration  management, develop  project management  plan m direct  and manage  project  work , monitor and  control   project work , perform integrated  change control. Close  project  or  phase, project  scope. Collect Requirements. Define  scope.  Create  WBS. Validate Scope. Control scope. Time and  cost management. </w:t>
            </w:r>
          </w:p>
          <w:p w:rsidR="004D3011" w:rsidRDefault="004D3011" w:rsidP="00036450"/>
          <w:sdt>
            <w:sdtPr>
              <w:id w:val="1669594239"/>
              <w:placeholder>
                <w:docPart w:val="906A630456474E4CA14E8E117EA32F2B"/>
              </w:placeholder>
              <w:temporary/>
              <w:showingPlcHdr/>
              <w15:appearance w15:val="hidden"/>
            </w:sdtPr>
            <w:sdtEndPr/>
            <w:sdtContent>
              <w:p w:rsidR="00036450" w:rsidRDefault="00180329" w:rsidP="00036450">
                <w:pPr>
                  <w:pStyle w:val="Heading2"/>
                </w:pPr>
                <w:r w:rsidRPr="00036450">
                  <w:rPr>
                    <w:rStyle w:val="Heading2Char"/>
                    <w:b/>
                    <w:bCs/>
                    <w:caps/>
                  </w:rPr>
                  <w:t>SKILLS</w:t>
                </w:r>
              </w:p>
            </w:sdtContent>
          </w:sdt>
          <w:p w:rsidR="00036450" w:rsidRPr="004D3011" w:rsidRDefault="00112054" w:rsidP="004D3011">
            <w:pPr>
              <w:rPr>
                <w:color w:val="FFFFFF" w:themeColor="background1"/>
              </w:rPr>
            </w:pPr>
            <w:r w:rsidRPr="00B90CEF">
              <w:rPr>
                <w:noProof/>
                <w:color w:val="000000" w:themeColor="text1"/>
              </w:rPr>
              <w:drawing>
                <wp:inline distT="0" distB="0" distL="0" distR="0" wp14:anchorId="5AFFFF85" wp14:editId="29FA67EF">
                  <wp:extent cx="3756660" cy="1257300"/>
                  <wp:effectExtent l="0" t="0" r="0"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E86B35" w:rsidTr="001B2ABD">
        <w:tc>
          <w:tcPr>
            <w:tcW w:w="3600" w:type="dxa"/>
          </w:tcPr>
          <w:p w:rsidR="00E86B35" w:rsidRDefault="00E86B35" w:rsidP="00036450">
            <w:pPr>
              <w:pStyle w:val="Heading3"/>
            </w:pPr>
          </w:p>
        </w:tc>
        <w:tc>
          <w:tcPr>
            <w:tcW w:w="720" w:type="dxa"/>
          </w:tcPr>
          <w:p w:rsidR="00E86B35" w:rsidRDefault="00E86B35" w:rsidP="000C45FF">
            <w:pPr>
              <w:tabs>
                <w:tab w:val="left" w:pos="990"/>
              </w:tabs>
            </w:pPr>
          </w:p>
        </w:tc>
        <w:tc>
          <w:tcPr>
            <w:tcW w:w="6470" w:type="dxa"/>
          </w:tcPr>
          <w:p w:rsidR="00E86B35" w:rsidRDefault="00E86B35" w:rsidP="00036450">
            <w:pPr>
              <w:pStyle w:val="Heading2"/>
            </w:pPr>
          </w:p>
        </w:tc>
      </w:tr>
    </w:tbl>
    <w:p w:rsidR="0043117B" w:rsidRDefault="00121467" w:rsidP="000C45FF">
      <w:pPr>
        <w:tabs>
          <w:tab w:val="left" w:pos="990"/>
        </w:tabs>
      </w:pPr>
    </w:p>
    <w:sectPr w:rsidR="0043117B" w:rsidSect="000C45FF">
      <w:headerReference w:type="default" r:id="rId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467" w:rsidRDefault="00121467" w:rsidP="000C45FF">
      <w:r>
        <w:separator/>
      </w:r>
    </w:p>
  </w:endnote>
  <w:endnote w:type="continuationSeparator" w:id="0">
    <w:p w:rsidR="00121467" w:rsidRDefault="00121467"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entury Gothic"/>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467" w:rsidRDefault="00121467" w:rsidP="000C45FF">
      <w:r>
        <w:separator/>
      </w:r>
    </w:p>
  </w:footnote>
  <w:footnote w:type="continuationSeparator" w:id="0">
    <w:p w:rsidR="00121467" w:rsidRDefault="00121467"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45FF" w:rsidRDefault="000C45FF">
    <w:pPr>
      <w:pStyle w:val="Header"/>
    </w:pPr>
    <w:r>
      <w:rPr>
        <w:noProof/>
      </w:rPr>
      <w:drawing>
        <wp:anchor distT="0" distB="0" distL="114300" distR="114300" simplePos="0" relativeHeight="251658240" behindDoc="1" locked="0" layoutInCell="1" allowOverlap="1" wp14:anchorId="4D6F4968" wp14:editId="13F63768">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B3A"/>
    <w:rsid w:val="00036450"/>
    <w:rsid w:val="00056CED"/>
    <w:rsid w:val="00094499"/>
    <w:rsid w:val="000C45FF"/>
    <w:rsid w:val="000E3FD1"/>
    <w:rsid w:val="00111B3A"/>
    <w:rsid w:val="00112054"/>
    <w:rsid w:val="00121467"/>
    <w:rsid w:val="001525E1"/>
    <w:rsid w:val="00180329"/>
    <w:rsid w:val="0019001F"/>
    <w:rsid w:val="001A74A5"/>
    <w:rsid w:val="001B2ABD"/>
    <w:rsid w:val="001E0391"/>
    <w:rsid w:val="001E1759"/>
    <w:rsid w:val="001F1ECC"/>
    <w:rsid w:val="0021077E"/>
    <w:rsid w:val="002400EB"/>
    <w:rsid w:val="00251169"/>
    <w:rsid w:val="00256CF7"/>
    <w:rsid w:val="00281FD5"/>
    <w:rsid w:val="0030481B"/>
    <w:rsid w:val="003156FC"/>
    <w:rsid w:val="003254B5"/>
    <w:rsid w:val="0037121F"/>
    <w:rsid w:val="003A6B7D"/>
    <w:rsid w:val="003B06CA"/>
    <w:rsid w:val="003E6284"/>
    <w:rsid w:val="004071FC"/>
    <w:rsid w:val="00445947"/>
    <w:rsid w:val="004813B3"/>
    <w:rsid w:val="00496591"/>
    <w:rsid w:val="004C63E4"/>
    <w:rsid w:val="004D3011"/>
    <w:rsid w:val="00512775"/>
    <w:rsid w:val="005262AC"/>
    <w:rsid w:val="005E39D5"/>
    <w:rsid w:val="00600670"/>
    <w:rsid w:val="0062123A"/>
    <w:rsid w:val="00646E75"/>
    <w:rsid w:val="006771D0"/>
    <w:rsid w:val="00715FCB"/>
    <w:rsid w:val="00720CA9"/>
    <w:rsid w:val="00743101"/>
    <w:rsid w:val="00752F64"/>
    <w:rsid w:val="007775E1"/>
    <w:rsid w:val="007867A0"/>
    <w:rsid w:val="007927F5"/>
    <w:rsid w:val="00802CA0"/>
    <w:rsid w:val="00841727"/>
    <w:rsid w:val="009260CD"/>
    <w:rsid w:val="00952C25"/>
    <w:rsid w:val="009E550F"/>
    <w:rsid w:val="00A2118D"/>
    <w:rsid w:val="00A35C8E"/>
    <w:rsid w:val="00AD76E2"/>
    <w:rsid w:val="00B20152"/>
    <w:rsid w:val="00B359E4"/>
    <w:rsid w:val="00B57D98"/>
    <w:rsid w:val="00B70850"/>
    <w:rsid w:val="00BC0237"/>
    <w:rsid w:val="00C066B6"/>
    <w:rsid w:val="00C357CC"/>
    <w:rsid w:val="00C37BA1"/>
    <w:rsid w:val="00C4674C"/>
    <w:rsid w:val="00C506CF"/>
    <w:rsid w:val="00C72BED"/>
    <w:rsid w:val="00C9578B"/>
    <w:rsid w:val="00CB0055"/>
    <w:rsid w:val="00CF34E6"/>
    <w:rsid w:val="00D2522B"/>
    <w:rsid w:val="00D422DE"/>
    <w:rsid w:val="00D5459D"/>
    <w:rsid w:val="00D66F4F"/>
    <w:rsid w:val="00DA1F4D"/>
    <w:rsid w:val="00DD172A"/>
    <w:rsid w:val="00DF56C1"/>
    <w:rsid w:val="00E25A26"/>
    <w:rsid w:val="00E4381A"/>
    <w:rsid w:val="00E55D74"/>
    <w:rsid w:val="00E86B35"/>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55346"/>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BalloonText">
    <w:name w:val="Balloon Text"/>
    <w:basedOn w:val="Normal"/>
    <w:link w:val="BalloonTextChar"/>
    <w:uiPriority w:val="99"/>
    <w:semiHidden/>
    <w:unhideWhenUsed/>
    <w:rsid w:val="00111B3A"/>
    <w:rPr>
      <w:rFonts w:ascii="Segoe UI" w:hAnsi="Segoe UI" w:cs="Segoe UI"/>
      <w:szCs w:val="18"/>
    </w:rPr>
  </w:style>
  <w:style w:type="character" w:customStyle="1" w:styleId="BalloonTextChar">
    <w:name w:val="Balloon Text Char"/>
    <w:basedOn w:val="DefaultParagraphFont"/>
    <w:link w:val="BalloonText"/>
    <w:uiPriority w:val="99"/>
    <w:semiHidden/>
    <w:rsid w:val="00111B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yperlink" Target="mailto:Mastiffcham@yahoo.com.au"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fo@fidelity-construction.com"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mailto:muntazar.alalawy@yahoo.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rtada\AppData\Local\Packages\Microsoft.Office.Desktop_8wekyb3d8bbwe\LocalCache\Roaming\Microsoft\Templates\Blue%20grey%20resum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solidFill>
              <a:schemeClr val="accent1">
                <a:lumMod val="7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2">
                  <c:v>Skill #3</c:v>
                </c:pt>
                <c:pt idx="3">
                  <c:v>Skill #2</c:v>
                </c:pt>
                <c:pt idx="4">
                  <c:v>Skill #1</c:v>
                </c:pt>
              </c:strCache>
            </c:strRef>
          </c:cat>
          <c:val>
            <c:numRef>
              <c:f>Sheet1!$B$2:$B$6</c:f>
              <c:numCache>
                <c:formatCode>General</c:formatCode>
                <c:ptCount val="5"/>
                <c:pt idx="2">
                  <c:v>0.5</c:v>
                </c:pt>
                <c:pt idx="3">
                  <c:v>0.75</c:v>
                </c:pt>
                <c:pt idx="4">
                  <c:v>0.6</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78"/>
        <c:overlap val="60"/>
        <c:axId val="510443647"/>
        <c:axId val="510551375"/>
      </c:barChart>
      <c:catAx>
        <c:axId val="510443647"/>
        <c:scaling>
          <c:orientation val="minMax"/>
        </c:scaling>
        <c:delete val="0"/>
        <c:axPos val="l"/>
        <c:numFmt formatCode="General" sourceLinked="1"/>
        <c:majorTickMark val="out"/>
        <c:minorTickMark val="none"/>
        <c:tickLblPos val="nextTo"/>
        <c:spPr>
          <a:noFill/>
          <a:ln w="9525" cap="flat" cmpd="sng" algn="ctr">
            <a:no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0"/>
        <c:axPos val="b"/>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1AB12E229B4480A55B86FC92021457"/>
        <w:category>
          <w:name w:val="General"/>
          <w:gallery w:val="placeholder"/>
        </w:category>
        <w:types>
          <w:type w:val="bbPlcHdr"/>
        </w:types>
        <w:behaviors>
          <w:behavior w:val="content"/>
        </w:behaviors>
        <w:guid w:val="{CC7CB16A-F1A1-400D-B53A-E9C687A631D5}"/>
      </w:docPartPr>
      <w:docPartBody>
        <w:p w:rsidR="006F4855" w:rsidRDefault="00F72421">
          <w:pPr>
            <w:pStyle w:val="231AB12E229B4480A55B86FC92021457"/>
          </w:pPr>
          <w:r w:rsidRPr="00D5459D">
            <w:t>Profile</w:t>
          </w:r>
        </w:p>
      </w:docPartBody>
    </w:docPart>
    <w:docPart>
      <w:docPartPr>
        <w:name w:val="58778E9F409B43B3A9A089D1A4D44930"/>
        <w:category>
          <w:name w:val="General"/>
          <w:gallery w:val="placeholder"/>
        </w:category>
        <w:types>
          <w:type w:val="bbPlcHdr"/>
        </w:types>
        <w:behaviors>
          <w:behavior w:val="content"/>
        </w:behaviors>
        <w:guid w:val="{A24D6D28-C081-40EA-94FE-D87B6126AB9D}"/>
      </w:docPartPr>
      <w:docPartBody>
        <w:p w:rsidR="006F4855" w:rsidRDefault="00F72421">
          <w:pPr>
            <w:pStyle w:val="58778E9F409B43B3A9A089D1A4D44930"/>
          </w:pPr>
          <w:r w:rsidRPr="00CB0055">
            <w:t>Contact</w:t>
          </w:r>
        </w:p>
      </w:docPartBody>
    </w:docPart>
    <w:docPart>
      <w:docPartPr>
        <w:name w:val="643208A9AA454EF0995558A9F393F52B"/>
        <w:category>
          <w:name w:val="General"/>
          <w:gallery w:val="placeholder"/>
        </w:category>
        <w:types>
          <w:type w:val="bbPlcHdr"/>
        </w:types>
        <w:behaviors>
          <w:behavior w:val="content"/>
        </w:behaviors>
        <w:guid w:val="{2BCDFB3F-EE40-4F3A-BBF3-D401E5DA0CFB}"/>
      </w:docPartPr>
      <w:docPartBody>
        <w:p w:rsidR="006F4855" w:rsidRDefault="00F72421">
          <w:pPr>
            <w:pStyle w:val="643208A9AA454EF0995558A9F393F52B"/>
          </w:pPr>
          <w:r w:rsidRPr="004D3011">
            <w:t>PHONE:</w:t>
          </w:r>
        </w:p>
      </w:docPartBody>
    </w:docPart>
    <w:docPart>
      <w:docPartPr>
        <w:name w:val="D040C9BC0E26447CBD37F646051A2CC3"/>
        <w:category>
          <w:name w:val="General"/>
          <w:gallery w:val="placeholder"/>
        </w:category>
        <w:types>
          <w:type w:val="bbPlcHdr"/>
        </w:types>
        <w:behaviors>
          <w:behavior w:val="content"/>
        </w:behaviors>
        <w:guid w:val="{8583E1B1-9329-4EFA-A616-A8812519365D}"/>
      </w:docPartPr>
      <w:docPartBody>
        <w:p w:rsidR="006F4855" w:rsidRDefault="00F72421">
          <w:pPr>
            <w:pStyle w:val="D040C9BC0E26447CBD37F646051A2CC3"/>
          </w:pPr>
          <w:r w:rsidRPr="00036450">
            <w:t>EDUCATION</w:t>
          </w:r>
        </w:p>
      </w:docPartBody>
    </w:docPart>
    <w:docPart>
      <w:docPartPr>
        <w:name w:val="94AFC95E955F43D8B8AB3E1F31C9F563"/>
        <w:category>
          <w:name w:val="General"/>
          <w:gallery w:val="placeholder"/>
        </w:category>
        <w:types>
          <w:type w:val="bbPlcHdr"/>
        </w:types>
        <w:behaviors>
          <w:behavior w:val="content"/>
        </w:behaviors>
        <w:guid w:val="{B539427F-4406-48C1-89A6-6D868B2EDE87}"/>
      </w:docPartPr>
      <w:docPartBody>
        <w:p w:rsidR="006F4855" w:rsidRDefault="00F72421">
          <w:pPr>
            <w:pStyle w:val="94AFC95E955F43D8B8AB3E1F31C9F563"/>
          </w:pPr>
          <w:r w:rsidRPr="00036450">
            <w:t>WORK EXPERIENCE</w:t>
          </w:r>
        </w:p>
      </w:docPartBody>
    </w:docPart>
    <w:docPart>
      <w:docPartPr>
        <w:name w:val="906A630456474E4CA14E8E117EA32F2B"/>
        <w:category>
          <w:name w:val="General"/>
          <w:gallery w:val="placeholder"/>
        </w:category>
        <w:types>
          <w:type w:val="bbPlcHdr"/>
        </w:types>
        <w:behaviors>
          <w:behavior w:val="content"/>
        </w:behaviors>
        <w:guid w:val="{C39AFD46-7D2A-43E5-B85A-0DE8F1BB510F}"/>
      </w:docPartPr>
      <w:docPartBody>
        <w:p w:rsidR="006F4855" w:rsidRDefault="00F72421">
          <w:pPr>
            <w:pStyle w:val="906A630456474E4CA14E8E117EA32F2B"/>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entury Gothic"/>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21"/>
    <w:rsid w:val="0061321E"/>
    <w:rsid w:val="006F4855"/>
    <w:rsid w:val="00CF39C5"/>
    <w:rsid w:val="00F72421"/>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496A777BDA49AE9301CDED3E6DCE6C">
    <w:name w:val="01496A777BDA49AE9301CDED3E6DCE6C"/>
  </w:style>
  <w:style w:type="paragraph" w:customStyle="1" w:styleId="538FCB5624384938987642F505F6D75E">
    <w:name w:val="538FCB5624384938987642F505F6D75E"/>
  </w:style>
  <w:style w:type="paragraph" w:customStyle="1" w:styleId="231AB12E229B4480A55B86FC92021457">
    <w:name w:val="231AB12E229B4480A55B86FC92021457"/>
  </w:style>
  <w:style w:type="paragraph" w:customStyle="1" w:styleId="EF7D3D97176941D4B7EFA95DEECE5525">
    <w:name w:val="EF7D3D97176941D4B7EFA95DEECE5525"/>
  </w:style>
  <w:style w:type="paragraph" w:customStyle="1" w:styleId="58778E9F409B43B3A9A089D1A4D44930">
    <w:name w:val="58778E9F409B43B3A9A089D1A4D44930"/>
  </w:style>
  <w:style w:type="paragraph" w:customStyle="1" w:styleId="643208A9AA454EF0995558A9F393F52B">
    <w:name w:val="643208A9AA454EF0995558A9F393F52B"/>
  </w:style>
  <w:style w:type="paragraph" w:customStyle="1" w:styleId="BD87C13FC4E847749898C01842A61BA7">
    <w:name w:val="BD87C13FC4E847749898C01842A61BA7"/>
  </w:style>
  <w:style w:type="paragraph" w:customStyle="1" w:styleId="B91161376E984A62B707B63E06696AA3">
    <w:name w:val="B91161376E984A62B707B63E06696AA3"/>
  </w:style>
  <w:style w:type="paragraph" w:customStyle="1" w:styleId="CE8687C6737649C9BCAC32DD90D49694">
    <w:name w:val="CE8687C6737649C9BCAC32DD90D49694"/>
  </w:style>
  <w:style w:type="paragraph" w:customStyle="1" w:styleId="602248956F0747559B843C4DA44FE7AC">
    <w:name w:val="602248956F0747559B843C4DA44FE7AC"/>
  </w:style>
  <w:style w:type="character" w:styleId="Hyperlink">
    <w:name w:val="Hyperlink"/>
    <w:basedOn w:val="DefaultParagraphFont"/>
    <w:uiPriority w:val="99"/>
    <w:unhideWhenUsed/>
    <w:rPr>
      <w:color w:val="C45911" w:themeColor="accent2" w:themeShade="BF"/>
      <w:u w:val="single"/>
    </w:rPr>
  </w:style>
  <w:style w:type="paragraph" w:customStyle="1" w:styleId="E67D577430A645BD944E70F44464F917">
    <w:name w:val="E67D577430A645BD944E70F44464F917"/>
  </w:style>
  <w:style w:type="paragraph" w:customStyle="1" w:styleId="9347E8DE3D284A259D4B8F57EEEAC21E">
    <w:name w:val="9347E8DE3D284A259D4B8F57EEEAC21E"/>
  </w:style>
  <w:style w:type="paragraph" w:customStyle="1" w:styleId="911B1D5AF82C42358BA6BBDF5451A8CC">
    <w:name w:val="911B1D5AF82C42358BA6BBDF5451A8CC"/>
  </w:style>
  <w:style w:type="paragraph" w:customStyle="1" w:styleId="0AC10AB314C34011A2803328BC44B910">
    <w:name w:val="0AC10AB314C34011A2803328BC44B910"/>
  </w:style>
  <w:style w:type="paragraph" w:customStyle="1" w:styleId="EC5D3C195F2F482EB60555E213FB1214">
    <w:name w:val="EC5D3C195F2F482EB60555E213FB1214"/>
  </w:style>
  <w:style w:type="paragraph" w:customStyle="1" w:styleId="8AD9C5D70A93486BAFA22231410F38A4">
    <w:name w:val="8AD9C5D70A93486BAFA22231410F38A4"/>
  </w:style>
  <w:style w:type="paragraph" w:customStyle="1" w:styleId="D040C9BC0E26447CBD37F646051A2CC3">
    <w:name w:val="D040C9BC0E26447CBD37F646051A2CC3"/>
  </w:style>
  <w:style w:type="paragraph" w:customStyle="1" w:styleId="3010D1874D254F78BF178DC63379A269">
    <w:name w:val="3010D1874D254F78BF178DC63379A269"/>
  </w:style>
  <w:style w:type="paragraph" w:customStyle="1" w:styleId="45D92E7F135640CD86CACB9A3588DF67">
    <w:name w:val="45D92E7F135640CD86CACB9A3588DF67"/>
  </w:style>
  <w:style w:type="paragraph" w:customStyle="1" w:styleId="282C3388122D4671B99CF3A566F3A918">
    <w:name w:val="282C3388122D4671B99CF3A566F3A918"/>
  </w:style>
  <w:style w:type="paragraph" w:customStyle="1" w:styleId="9E0147C6AB344CE7999E0C618D96076E">
    <w:name w:val="9E0147C6AB344CE7999E0C618D96076E"/>
  </w:style>
  <w:style w:type="paragraph" w:customStyle="1" w:styleId="E9A85071EC7743F3B27E6E4CB93E7B83">
    <w:name w:val="E9A85071EC7743F3B27E6E4CB93E7B83"/>
  </w:style>
  <w:style w:type="paragraph" w:customStyle="1" w:styleId="D80B68B503B3400294F82628A3571C19">
    <w:name w:val="D80B68B503B3400294F82628A3571C19"/>
  </w:style>
  <w:style w:type="paragraph" w:customStyle="1" w:styleId="D683E6F11B434F63873D2157A644B2C8">
    <w:name w:val="D683E6F11B434F63873D2157A644B2C8"/>
  </w:style>
  <w:style w:type="paragraph" w:customStyle="1" w:styleId="94AFC95E955F43D8B8AB3E1F31C9F563">
    <w:name w:val="94AFC95E955F43D8B8AB3E1F31C9F563"/>
  </w:style>
  <w:style w:type="paragraph" w:customStyle="1" w:styleId="6AD7E8B2490C442AA940ABF4F1C5775A">
    <w:name w:val="6AD7E8B2490C442AA940ABF4F1C5775A"/>
  </w:style>
  <w:style w:type="paragraph" w:customStyle="1" w:styleId="DB4EADAE8C9B4259879B43DEBA9ECC71">
    <w:name w:val="DB4EADAE8C9B4259879B43DEBA9ECC71"/>
  </w:style>
  <w:style w:type="paragraph" w:customStyle="1" w:styleId="D56FCA9C5AA64BC4B0176EAD00427DC5">
    <w:name w:val="D56FCA9C5AA64BC4B0176EAD00427DC5"/>
  </w:style>
  <w:style w:type="paragraph" w:customStyle="1" w:styleId="910278C47FD54E5A91BF637E50C9340A">
    <w:name w:val="910278C47FD54E5A91BF637E50C9340A"/>
  </w:style>
  <w:style w:type="paragraph" w:customStyle="1" w:styleId="5CE1D0F15D5E4D2CBB859E97916AABAB">
    <w:name w:val="5CE1D0F15D5E4D2CBB859E97916AABAB"/>
  </w:style>
  <w:style w:type="paragraph" w:customStyle="1" w:styleId="79A61429FB42474FA1911DFE89554E8C">
    <w:name w:val="79A61429FB42474FA1911DFE89554E8C"/>
  </w:style>
  <w:style w:type="paragraph" w:customStyle="1" w:styleId="B04E1D6231A9470C8FFDB7916D0FB29D">
    <w:name w:val="B04E1D6231A9470C8FFDB7916D0FB29D"/>
  </w:style>
  <w:style w:type="paragraph" w:customStyle="1" w:styleId="6C57413C6D6F4B4A8047B8B1525DAF20">
    <w:name w:val="6C57413C6D6F4B4A8047B8B1525DAF20"/>
  </w:style>
  <w:style w:type="paragraph" w:customStyle="1" w:styleId="B4E51357C94A4B599B86ED95F9929AC7">
    <w:name w:val="B4E51357C94A4B599B86ED95F9929AC7"/>
  </w:style>
  <w:style w:type="paragraph" w:customStyle="1" w:styleId="9698FBCE41E04388B5A540AC3466C49F">
    <w:name w:val="9698FBCE41E04388B5A540AC3466C49F"/>
  </w:style>
  <w:style w:type="paragraph" w:customStyle="1" w:styleId="A7271A143E1248229BDE7F3A1556CB0E">
    <w:name w:val="A7271A143E1248229BDE7F3A1556CB0E"/>
  </w:style>
  <w:style w:type="paragraph" w:customStyle="1" w:styleId="050804C5F36F44CBB486E2ADA0D98B7A">
    <w:name w:val="050804C5F36F44CBB486E2ADA0D98B7A"/>
  </w:style>
  <w:style w:type="paragraph" w:customStyle="1" w:styleId="1DEA87F37585465AB0166CD788EFF6C3">
    <w:name w:val="1DEA87F37585465AB0166CD788EFF6C3"/>
  </w:style>
  <w:style w:type="paragraph" w:customStyle="1" w:styleId="940E52428B404C62AB79FA8BF8FBE8FD">
    <w:name w:val="940E52428B404C62AB79FA8BF8FBE8FD"/>
  </w:style>
  <w:style w:type="paragraph" w:customStyle="1" w:styleId="4DAE773E04AF482C81A4EAE3700E0A31">
    <w:name w:val="4DAE773E04AF482C81A4EAE3700E0A31"/>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val="en-US" w:eastAsia="ja-JP"/>
    </w:rPr>
  </w:style>
  <w:style w:type="paragraph" w:customStyle="1" w:styleId="906A630456474E4CA14E8E117EA32F2B">
    <w:name w:val="906A630456474E4CA14E8E117EA32F2B"/>
  </w:style>
  <w:style w:type="paragraph" w:customStyle="1" w:styleId="7D2A75EF6D9C455FB7FAD94FA8C2004D">
    <w:name w:val="7D2A75EF6D9C455FB7FAD94FA8C2004D"/>
    <w:rsid w:val="006F48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410</Words>
  <Characters>2337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2019-03-13T10:28:00Z</dcterms:created>
  <dcterms:modified xsi:type="dcterms:W3CDTF">2019-04-19T05:33:00Z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