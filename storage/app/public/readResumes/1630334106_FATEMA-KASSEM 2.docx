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630"/>
        <w:gridCol w:w="2312"/>
        <w:gridCol w:w="744"/>
        <w:gridCol w:w="6286"/>
      </w:tblGrid>
      <w:tr w:rsidR="00B6466C" w:rsidTr="00F51B54">
        <w:trPr>
          <w:trHeight w:val="993"/>
          <w:jc w:val="center"/>
        </w:trPr>
        <w:tc>
          <w:tcPr>
            <w:tcW w:w="2942" w:type="dxa"/>
            <w:gridSpan w:val="2"/>
          </w:tcPr>
          <w:p w:rsidR="00B6466C" w:rsidRDefault="00B6466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4" w:type="dxa"/>
            <w:vMerge w:val="restart"/>
          </w:tcPr>
          <w:p w:rsidR="00B6466C" w:rsidRPr="0056708E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286" w:type="dxa"/>
            <w:vMerge w:val="restart"/>
          </w:tcPr>
          <w:p w:rsidR="00B6466C" w:rsidRPr="00310F17" w:rsidRDefault="00E87D1C" w:rsidP="00E87D1C">
            <w:pPr>
              <w:pStyle w:val="Title"/>
            </w:pPr>
            <w:r>
              <w:t xml:space="preserve">       </w:t>
            </w:r>
            <w:r w:rsidR="007A3085">
              <w:t xml:space="preserve">     </w:t>
            </w:r>
            <w:r>
              <w:t xml:space="preserve"> FATEMA KASSEM</w:t>
            </w:r>
          </w:p>
        </w:tc>
      </w:tr>
      <w:tr w:rsidR="00B6466C" w:rsidRPr="00E15ACF" w:rsidTr="00CA0855">
        <w:trPr>
          <w:trHeight w:val="269"/>
          <w:jc w:val="center"/>
        </w:trPr>
        <w:tc>
          <w:tcPr>
            <w:tcW w:w="2942" w:type="dxa"/>
            <w:gridSpan w:val="2"/>
            <w:vMerge w:val="restar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B6466C" w:rsidRPr="00E15ACF" w:rsidRDefault="00E87D1C" w:rsidP="00E15ACF"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497841B" wp14:editId="03B3D6A8">
                  <wp:extent cx="1781175" cy="1952625"/>
                  <wp:effectExtent l="171450" t="171450" r="390525" b="371475"/>
                  <wp:docPr id="2" name="Picture 2" descr="C:\Users\Public\Pictures\Sample Pictures\48175565_325424954722889_738791375999965593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ublic\Pictures\Sample Pictures\48175565_325424954722889_738791375999965593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95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  <w:vMerge/>
          </w:tcPr>
          <w:p w:rsidR="00B6466C" w:rsidRPr="00E15ACF" w:rsidRDefault="00B6466C" w:rsidP="00E15ACF"/>
        </w:tc>
        <w:tc>
          <w:tcPr>
            <w:tcW w:w="6286" w:type="dxa"/>
            <w:vMerge/>
          </w:tcPr>
          <w:p w:rsidR="00B6466C" w:rsidRPr="00E15ACF" w:rsidRDefault="00B6466C" w:rsidP="00E15ACF"/>
        </w:tc>
      </w:tr>
      <w:tr w:rsidR="00AC6C7E" w:rsidTr="00F51B54">
        <w:trPr>
          <w:trHeight w:val="1442"/>
          <w:jc w:val="center"/>
        </w:trPr>
        <w:tc>
          <w:tcPr>
            <w:tcW w:w="2942" w:type="dxa"/>
            <w:gridSpan w:val="2"/>
            <w:vMerge/>
            <w:tcBorders>
              <w:bottom w:val="nil"/>
            </w:tcBorders>
            <w:shd w:val="clear" w:color="auto" w:fill="auto"/>
          </w:tcPr>
          <w:p w:rsidR="00AC6C7E" w:rsidRDefault="00AC6C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4" w:type="dxa"/>
            <w:vMerge/>
            <w:tcBorders>
              <w:bottom w:val="nil"/>
            </w:tcBorders>
          </w:tcPr>
          <w:p w:rsidR="00AC6C7E" w:rsidRDefault="00AC6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86" w:type="dxa"/>
            <w:vMerge w:val="restart"/>
            <w:tcBorders>
              <w:bottom w:val="nil"/>
            </w:tcBorders>
            <w:vAlign w:val="bottom"/>
          </w:tcPr>
          <w:p w:rsidR="003C12AA" w:rsidRDefault="003C12AA" w:rsidP="003C12AA">
            <w:pPr>
              <w:pStyle w:val="Heading2"/>
              <w:rPr>
                <w:rFonts w:asciiTheme="minorHAnsi" w:hAnsiTheme="minorHAnsi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color w:val="0072C7"/>
              </w:rPr>
              <w:t xml:space="preserve">GENERAL INFO </w:t>
            </w:r>
          </w:p>
          <w:p w:rsidR="00CA0855" w:rsidRDefault="003C12AA" w:rsidP="00CA0855">
            <w:pPr>
              <w:pStyle w:val="Experience"/>
            </w:pPr>
            <w:proofErr w:type="gramStart"/>
            <w:r>
              <w:t>Nationality :</w:t>
            </w:r>
            <w:proofErr w:type="gramEnd"/>
            <w:r>
              <w:t xml:space="preserve"> IRAQI</w:t>
            </w:r>
            <w:r w:rsidR="000D7B2D">
              <w:t>-</w:t>
            </w:r>
            <w:proofErr w:type="spellStart"/>
            <w:r w:rsidR="000D7B2D">
              <w:t>baghdad</w:t>
            </w:r>
            <w:proofErr w:type="spellEnd"/>
          </w:p>
          <w:p w:rsidR="00914E5D" w:rsidRDefault="00914E5D" w:rsidP="00CA0855">
            <w:pPr>
              <w:pStyle w:val="Experience"/>
            </w:pPr>
            <w:r>
              <w:t xml:space="preserve">Gender     </w:t>
            </w:r>
            <w:proofErr w:type="gramStart"/>
            <w:r>
              <w:t xml:space="preserve">  :</w:t>
            </w:r>
            <w:proofErr w:type="gramEnd"/>
            <w:r>
              <w:t xml:space="preserve"> Female</w:t>
            </w:r>
            <w:r w:rsidR="000D7B2D">
              <w:t xml:space="preserve"> </w:t>
            </w:r>
          </w:p>
          <w:p w:rsidR="00E15ACF" w:rsidRPr="00AB1106" w:rsidRDefault="00CA0855" w:rsidP="00E87D1C">
            <w:pPr>
              <w:pStyle w:val="Experience"/>
            </w:pPr>
            <w:r>
              <w:t>Date</w:t>
            </w:r>
            <w:r w:rsidR="003C12AA">
              <w:t xml:space="preserve"> of </w:t>
            </w:r>
            <w:proofErr w:type="spellStart"/>
            <w:r w:rsidR="003C12AA">
              <w:t>brith</w:t>
            </w:r>
            <w:proofErr w:type="spellEnd"/>
            <w:r w:rsidR="003C12AA">
              <w:t xml:space="preserve"> : </w:t>
            </w:r>
            <w:r w:rsidR="00E87D1C">
              <w:t>10 SEPTEMPER 1992</w:t>
            </w:r>
          </w:p>
          <w:p w:rsidR="00AC6C7E" w:rsidRPr="00E572D6" w:rsidRDefault="000B374F" w:rsidP="000B374F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EDUCATIONS</w:t>
            </w:r>
          </w:p>
          <w:p w:rsidR="00E87D1C" w:rsidRDefault="000B374F" w:rsidP="00AB110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_</w:t>
            </w:r>
            <w:r w:rsidR="00E87D1C">
              <w:rPr>
                <w:rFonts w:ascii="Calibri" w:hAnsi="Calibri" w:cs="Calibri"/>
              </w:rPr>
              <w:t xml:space="preserve">2016-2017 : Computer networks </w:t>
            </w:r>
            <w:proofErr w:type="spellStart"/>
            <w:r w:rsidR="00E87D1C">
              <w:rPr>
                <w:rFonts w:ascii="Calibri" w:hAnsi="Calibri" w:cs="Calibri"/>
              </w:rPr>
              <w:t>engneering</w:t>
            </w:r>
            <w:proofErr w:type="spellEnd"/>
          </w:p>
          <w:p w:rsidR="000B374F" w:rsidRDefault="000B374F" w:rsidP="00AB110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C</w:t>
            </w:r>
            <w:r w:rsidR="00AB1106">
              <w:rPr>
                <w:rFonts w:ascii="Calibri" w:hAnsi="Calibri" w:cs="Calibri"/>
              </w:rPr>
              <w:t xml:space="preserve">ollege Of Engineering </w:t>
            </w:r>
            <w:r>
              <w:rPr>
                <w:rFonts w:ascii="Calibri" w:hAnsi="Calibri" w:cs="Calibri"/>
              </w:rPr>
              <w:t xml:space="preserve"> </w:t>
            </w:r>
          </w:p>
          <w:p w:rsidR="00EA5443" w:rsidRPr="00740017" w:rsidRDefault="000B374F" w:rsidP="00AB110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_ </w:t>
            </w:r>
            <w:r w:rsidR="00EA5443">
              <w:rPr>
                <w:rFonts w:ascii="Calibri" w:hAnsi="Calibri" w:cs="Calibri"/>
              </w:rPr>
              <w:t xml:space="preserve">AL </w:t>
            </w:r>
            <w:proofErr w:type="spellStart"/>
            <w:r w:rsidR="00AB1106">
              <w:rPr>
                <w:rFonts w:ascii="Calibri" w:hAnsi="Calibri" w:cs="Calibri"/>
              </w:rPr>
              <w:t>Rafidain</w:t>
            </w:r>
            <w:proofErr w:type="spellEnd"/>
            <w:r w:rsidR="00AB1106">
              <w:rPr>
                <w:rFonts w:ascii="Calibri" w:hAnsi="Calibri" w:cs="Calibri"/>
              </w:rPr>
              <w:t xml:space="preserve"> University College</w:t>
            </w:r>
          </w:p>
          <w:p w:rsidR="00750EEE" w:rsidRDefault="000B374F" w:rsidP="00750EE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GRADUATION PROJECT</w:t>
            </w:r>
          </w:p>
          <w:p w:rsidR="00750EEE" w:rsidRPr="00750EEE" w:rsidRDefault="00750EEE" w:rsidP="00750EEE"/>
          <w:p w:rsidR="00AB1106" w:rsidRPr="00AB1106" w:rsidRDefault="00AB1106" w:rsidP="00AB1106">
            <w:pPr>
              <w:pStyle w:val="ListBullet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GPS  ( The Global Positioning System )</w:t>
            </w:r>
          </w:p>
          <w:p w:rsidR="00AC6C7E" w:rsidRDefault="005C5764" w:rsidP="005C5764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LANGUAGE</w:t>
            </w:r>
          </w:p>
          <w:p w:rsidR="00750EEE" w:rsidRDefault="00E87D1C" w:rsidP="00750EEE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Arabic ,</w:t>
            </w:r>
            <w:proofErr w:type="gramEnd"/>
            <w:r>
              <w:rPr>
                <w:rFonts w:ascii="Calibri" w:hAnsi="Calibri" w:cs="Calibri"/>
              </w:rPr>
              <w:t xml:space="preserve"> English </w:t>
            </w:r>
          </w:p>
          <w:p w:rsidR="00750EEE" w:rsidRDefault="00750EEE" w:rsidP="00750EEE">
            <w:pPr>
              <w:rPr>
                <w:rFonts w:ascii="Calibri" w:hAnsi="Calibri" w:cs="Calibri"/>
              </w:rPr>
            </w:pPr>
          </w:p>
          <w:p w:rsidR="00750EEE" w:rsidRDefault="00750EEE" w:rsidP="00750EEE">
            <w:pPr>
              <w:rPr>
                <w:rFonts w:ascii="Calibri" w:hAnsi="Calibri" w:cs="Calibri"/>
                <w:b/>
                <w:bCs/>
                <w:color w:val="0072C7" w:themeColor="accent2"/>
                <w:sz w:val="28"/>
                <w:szCs w:val="28"/>
                <w:u w:val="single"/>
              </w:rPr>
            </w:pPr>
            <w:r w:rsidRPr="00750EEE">
              <w:rPr>
                <w:rFonts w:ascii="Calibri" w:hAnsi="Calibri" w:cs="Calibri"/>
                <w:b/>
                <w:bCs/>
                <w:color w:val="0072C7" w:themeColor="accent2"/>
                <w:sz w:val="28"/>
                <w:szCs w:val="28"/>
                <w:u w:val="single"/>
              </w:rPr>
              <w:t>Work places</w:t>
            </w:r>
          </w:p>
          <w:p w:rsidR="00750EEE" w:rsidRDefault="00750EEE" w:rsidP="00750EEE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Al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moraba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engineering </w:t>
            </w:r>
            <w:proofErr w:type="gramStart"/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company .</w:t>
            </w:r>
            <w:proofErr w:type="gramEnd"/>
          </w:p>
          <w:p w:rsidR="000D7B2D" w:rsidRDefault="000D7B2D" w:rsidP="00750EEE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Tis smart </w:t>
            </w:r>
            <w:proofErr w:type="gramStart"/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home .</w:t>
            </w:r>
            <w:proofErr w:type="gramEnd"/>
          </w:p>
          <w:p w:rsidR="00750EEE" w:rsidRPr="00750EEE" w:rsidRDefault="007A3085" w:rsidP="00750EEE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Jo</w:t>
            </w:r>
            <w:bookmarkStart w:id="0" w:name="_GoBack"/>
            <w:bookmarkEnd w:id="0"/>
            <w:r w:rsidR="00750EEE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tun company for </w:t>
            </w:r>
            <w:proofErr w:type="gramStart"/>
            <w:r w:rsidR="00750EEE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paints </w:t>
            </w:r>
            <w:r w:rsidR="000D7B2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.</w:t>
            </w:r>
            <w:proofErr w:type="gramEnd"/>
          </w:p>
          <w:p w:rsidR="00CA0855" w:rsidRPr="00E87D1C" w:rsidRDefault="00490F2F" w:rsidP="00E87D1C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:rsidR="00081495" w:rsidRDefault="00914E5D" w:rsidP="00081495">
            <w:pPr>
              <w:pStyle w:val="Experience"/>
            </w:pPr>
            <w:r>
              <w:t xml:space="preserve">_  Internet </w:t>
            </w:r>
            <w:r w:rsidR="00081495">
              <w:t>,</w:t>
            </w:r>
            <w:r>
              <w:t xml:space="preserve"> </w:t>
            </w:r>
            <w:r w:rsidR="000B374F">
              <w:t xml:space="preserve"> </w:t>
            </w:r>
            <w:r>
              <w:t>Microsoft Office ( words ,excel ,</w:t>
            </w:r>
            <w:r w:rsidR="00081495">
              <w:t xml:space="preserve"> power point </w:t>
            </w:r>
            <w:r w:rsidR="00CA0855">
              <w:t>,outlook)</w:t>
            </w:r>
          </w:p>
          <w:p w:rsidR="000B374F" w:rsidRPr="007901A3" w:rsidRDefault="000B374F" w:rsidP="00914E5D">
            <w:pPr>
              <w:pStyle w:val="Experience"/>
            </w:pPr>
            <w:r>
              <w:t>_ Fashion Design (Designer )</w:t>
            </w:r>
          </w:p>
          <w:p w:rsidR="007901A3" w:rsidRDefault="007901A3" w:rsidP="007901A3"/>
          <w:p w:rsidR="007901A3" w:rsidRPr="007901A3" w:rsidRDefault="007901A3" w:rsidP="007901A3"/>
          <w:p w:rsidR="00AC6C7E" w:rsidRPr="0056708E" w:rsidRDefault="00AC6C7E" w:rsidP="007901A3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AC6C7E" w:rsidTr="00F51B54">
        <w:trPr>
          <w:trHeight w:val="1164"/>
          <w:jc w:val="center"/>
        </w:trPr>
        <w:tc>
          <w:tcPr>
            <w:tcW w:w="2942" w:type="dxa"/>
            <w:gridSpan w:val="2"/>
          </w:tcPr>
          <w:p w:rsidR="00AC6C7E" w:rsidRPr="0056708E" w:rsidRDefault="00AC6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744" w:type="dxa"/>
            <w:vMerge/>
          </w:tcPr>
          <w:p w:rsidR="00AC6C7E" w:rsidRDefault="00AC6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86" w:type="dxa"/>
            <w:vMerge/>
          </w:tcPr>
          <w:p w:rsidR="00AC6C7E" w:rsidRPr="00590471" w:rsidRDefault="00AC6C7E" w:rsidP="00222466"/>
        </w:tc>
      </w:tr>
      <w:tr w:rsidR="00AC6C7E" w:rsidTr="00F51B54">
        <w:trPr>
          <w:trHeight w:val="543"/>
          <w:jc w:val="center"/>
        </w:trPr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AC6C7E" w:rsidRPr="00376291" w:rsidRDefault="00AC6C7E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014F14" wp14:editId="1143794D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7C6AF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AC6C7E" w:rsidRPr="00380FD1" w:rsidRDefault="00AC6C7E" w:rsidP="002477A0">
            <w:pPr>
              <w:pStyle w:val="Information"/>
            </w:pPr>
          </w:p>
          <w:p w:rsidR="00AC6C7E" w:rsidRPr="00380FD1" w:rsidRDefault="002477A0" w:rsidP="00E87D1C">
            <w:pPr>
              <w:pStyle w:val="Information"/>
            </w:pPr>
            <w:r>
              <w:t>IRAQ ,</w:t>
            </w:r>
            <w:r w:rsidR="00E87D1C">
              <w:t>BAGHDAD</w:t>
            </w:r>
          </w:p>
        </w:tc>
        <w:tc>
          <w:tcPr>
            <w:tcW w:w="744" w:type="dxa"/>
            <w:vMerge/>
          </w:tcPr>
          <w:p w:rsidR="00AC6C7E" w:rsidRDefault="00AC6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86" w:type="dxa"/>
            <w:vMerge/>
          </w:tcPr>
          <w:p w:rsidR="00AC6C7E" w:rsidRDefault="00AC6C7E" w:rsidP="005801E5">
            <w:pPr>
              <w:pStyle w:val="Heading1"/>
            </w:pPr>
          </w:p>
        </w:tc>
      </w:tr>
      <w:tr w:rsidR="00AC6C7E" w:rsidTr="00F51B54">
        <w:trPr>
          <w:trHeight w:val="183"/>
          <w:jc w:val="center"/>
        </w:trPr>
        <w:tc>
          <w:tcPr>
            <w:tcW w:w="2942" w:type="dxa"/>
            <w:gridSpan w:val="2"/>
            <w:vAlign w:val="center"/>
          </w:tcPr>
          <w:p w:rsidR="00AC6C7E" w:rsidRPr="00376291" w:rsidRDefault="00AC6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744" w:type="dxa"/>
            <w:vMerge/>
          </w:tcPr>
          <w:p w:rsidR="00AC6C7E" w:rsidRDefault="00AC6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86" w:type="dxa"/>
            <w:vMerge/>
          </w:tcPr>
          <w:p w:rsidR="00AC6C7E" w:rsidRDefault="00AC6C7E" w:rsidP="005801E5">
            <w:pPr>
              <w:pStyle w:val="Heading1"/>
            </w:pPr>
          </w:p>
        </w:tc>
      </w:tr>
      <w:tr w:rsidR="00AC6C7E" w:rsidTr="00F51B54">
        <w:trPr>
          <w:trHeight w:val="624"/>
          <w:jc w:val="center"/>
        </w:trPr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AC6C7E" w:rsidRPr="00376291" w:rsidRDefault="00AC6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9139F0" wp14:editId="3268AA8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C359D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AC6C7E" w:rsidRPr="00380FD1" w:rsidRDefault="00E87D1C" w:rsidP="002477A0">
            <w:pPr>
              <w:pStyle w:val="Information"/>
            </w:pPr>
            <w:r>
              <w:t>07739526077</w:t>
            </w:r>
          </w:p>
        </w:tc>
        <w:tc>
          <w:tcPr>
            <w:tcW w:w="744" w:type="dxa"/>
            <w:vMerge/>
          </w:tcPr>
          <w:p w:rsidR="00AC6C7E" w:rsidRDefault="00AC6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86" w:type="dxa"/>
            <w:vMerge/>
          </w:tcPr>
          <w:p w:rsidR="00AC6C7E" w:rsidRDefault="00AC6C7E" w:rsidP="005801E5">
            <w:pPr>
              <w:pStyle w:val="Heading1"/>
            </w:pPr>
          </w:p>
        </w:tc>
      </w:tr>
      <w:tr w:rsidR="00AC6C7E" w:rsidTr="00F51B54">
        <w:trPr>
          <w:trHeight w:val="183"/>
          <w:jc w:val="center"/>
        </w:trPr>
        <w:tc>
          <w:tcPr>
            <w:tcW w:w="2942" w:type="dxa"/>
            <w:gridSpan w:val="2"/>
            <w:vAlign w:val="center"/>
          </w:tcPr>
          <w:p w:rsidR="00AC6C7E" w:rsidRPr="00376291" w:rsidRDefault="00AC6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744" w:type="dxa"/>
            <w:vMerge/>
          </w:tcPr>
          <w:p w:rsidR="00AC6C7E" w:rsidRDefault="00AC6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86" w:type="dxa"/>
            <w:vMerge/>
          </w:tcPr>
          <w:p w:rsidR="00AC6C7E" w:rsidRDefault="00AC6C7E" w:rsidP="005801E5">
            <w:pPr>
              <w:pStyle w:val="Heading1"/>
            </w:pPr>
          </w:p>
        </w:tc>
      </w:tr>
      <w:tr w:rsidR="00AC6C7E" w:rsidTr="00F51B54">
        <w:trPr>
          <w:trHeight w:val="633"/>
          <w:jc w:val="center"/>
        </w:trPr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AC6C7E" w:rsidRPr="00376291" w:rsidRDefault="00AC6C7E" w:rsidP="000D7B2D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AC6C7E" w:rsidRPr="00380FD1" w:rsidRDefault="000D7B2D" w:rsidP="002477A0">
            <w:pPr>
              <w:pStyle w:val="Information"/>
            </w:pPr>
            <w:r>
              <w:t>Mail: fatimakasim489@yahoo.com</w:t>
            </w:r>
          </w:p>
        </w:tc>
        <w:tc>
          <w:tcPr>
            <w:tcW w:w="744" w:type="dxa"/>
            <w:vMerge/>
          </w:tcPr>
          <w:p w:rsidR="00AC6C7E" w:rsidRDefault="00AC6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86" w:type="dxa"/>
            <w:vMerge/>
          </w:tcPr>
          <w:p w:rsidR="00AC6C7E" w:rsidRDefault="00AC6C7E" w:rsidP="005801E5">
            <w:pPr>
              <w:pStyle w:val="Heading1"/>
            </w:pPr>
          </w:p>
        </w:tc>
      </w:tr>
      <w:tr w:rsidR="00AC6C7E" w:rsidTr="00F51B54">
        <w:trPr>
          <w:trHeight w:val="174"/>
          <w:jc w:val="center"/>
        </w:trPr>
        <w:tc>
          <w:tcPr>
            <w:tcW w:w="2942" w:type="dxa"/>
            <w:gridSpan w:val="2"/>
            <w:vAlign w:val="center"/>
          </w:tcPr>
          <w:p w:rsidR="00AC6C7E" w:rsidRPr="00376291" w:rsidRDefault="00AC6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744" w:type="dxa"/>
            <w:vMerge/>
          </w:tcPr>
          <w:p w:rsidR="00AC6C7E" w:rsidRDefault="00AC6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86" w:type="dxa"/>
            <w:vMerge/>
          </w:tcPr>
          <w:p w:rsidR="00AC6C7E" w:rsidRDefault="00AC6C7E" w:rsidP="005801E5">
            <w:pPr>
              <w:pStyle w:val="Heading1"/>
            </w:pPr>
          </w:p>
        </w:tc>
      </w:tr>
      <w:tr w:rsidR="00AC6C7E" w:rsidTr="00F51B54">
        <w:trPr>
          <w:trHeight w:val="633"/>
          <w:jc w:val="center"/>
        </w:trPr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AC6C7E" w:rsidRPr="00376291" w:rsidRDefault="00AC6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AC6C7E" w:rsidRPr="00380FD1" w:rsidRDefault="00AC6C7E" w:rsidP="002477A0">
            <w:pPr>
              <w:pStyle w:val="Information"/>
            </w:pPr>
          </w:p>
        </w:tc>
        <w:tc>
          <w:tcPr>
            <w:tcW w:w="744" w:type="dxa"/>
            <w:vMerge/>
          </w:tcPr>
          <w:p w:rsidR="00AC6C7E" w:rsidRDefault="00AC6C7E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286" w:type="dxa"/>
            <w:vMerge/>
          </w:tcPr>
          <w:p w:rsidR="00AC6C7E" w:rsidRDefault="00AC6C7E" w:rsidP="005801E5">
            <w:pPr>
              <w:pStyle w:val="Heading1"/>
            </w:pPr>
          </w:p>
        </w:tc>
      </w:tr>
      <w:tr w:rsidR="00AC6C7E" w:rsidTr="00F51B54">
        <w:trPr>
          <w:trHeight w:val="2448"/>
          <w:jc w:val="center"/>
        </w:trPr>
        <w:tc>
          <w:tcPr>
            <w:tcW w:w="2942" w:type="dxa"/>
            <w:gridSpan w:val="2"/>
          </w:tcPr>
          <w:p w:rsidR="00AC6C7E" w:rsidRPr="00E15ACF" w:rsidRDefault="00AC6C7E" w:rsidP="00222466">
            <w:pPr>
              <w:rPr>
                <w:rFonts w:ascii="Calibri" w:hAnsi="Calibri" w:cs="Calibri"/>
                <w:color w:val="FF0000"/>
              </w:rPr>
            </w:pPr>
          </w:p>
        </w:tc>
        <w:tc>
          <w:tcPr>
            <w:tcW w:w="744" w:type="dxa"/>
          </w:tcPr>
          <w:p w:rsidR="00AC6C7E" w:rsidRDefault="00AC6C7E" w:rsidP="00222466"/>
        </w:tc>
        <w:tc>
          <w:tcPr>
            <w:tcW w:w="6286" w:type="dxa"/>
            <w:vMerge/>
          </w:tcPr>
          <w:p w:rsidR="00AC6C7E" w:rsidRDefault="00AC6C7E" w:rsidP="00222466"/>
        </w:tc>
      </w:tr>
    </w:tbl>
    <w:p w:rsidR="007F5B63" w:rsidRPr="007901A3" w:rsidRDefault="007F5B63" w:rsidP="007901A3">
      <w:pPr>
        <w:pStyle w:val="Dates"/>
      </w:pPr>
    </w:p>
    <w:sectPr w:rsidR="007F5B63" w:rsidRPr="007901A3" w:rsidSect="00AC6C7E">
      <w:headerReference w:type="default" r:id="rId15"/>
      <w:type w:val="continuous"/>
      <w:pgSz w:w="12240" w:h="15840" w:code="1"/>
      <w:pgMar w:top="2688" w:right="1134" w:bottom="1134" w:left="1134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5A2" w:rsidRDefault="009D05A2" w:rsidP="00590471">
      <w:r>
        <w:separator/>
      </w:r>
    </w:p>
  </w:endnote>
  <w:endnote w:type="continuationSeparator" w:id="0">
    <w:p w:rsidR="009D05A2" w:rsidRDefault="009D05A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5A2" w:rsidRDefault="009D05A2" w:rsidP="00590471">
      <w:r>
        <w:separator/>
      </w:r>
    </w:p>
  </w:footnote>
  <w:footnote w:type="continuationSeparator" w:id="0">
    <w:p w:rsidR="009D05A2" w:rsidRDefault="009D05A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A68D8CC" wp14:editId="7148F277">
              <wp:simplePos x="0" y="0"/>
              <wp:positionH relativeFrom="column">
                <wp:posOffset>-1548765</wp:posOffset>
              </wp:positionH>
              <wp:positionV relativeFrom="paragraph">
                <wp:posOffset>-942975</wp:posOffset>
              </wp:positionV>
              <wp:extent cx="8666732" cy="10547991"/>
              <wp:effectExtent l="0" t="0" r="1270" b="5715"/>
              <wp:wrapNone/>
              <wp:docPr id="26" name="Group 26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731160" cy="3819525"/>
                          <a:chOff x="0" y="0"/>
                          <a:chExt cx="4731706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1505271" y="706454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2668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111500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6517FD" id="Group 26" o:spid="_x0000_s1026" alt="decorative element" style="position:absolute;margin-left:-121.95pt;margin-top:-74.25pt;width:682.4pt;height:830.55pt;z-index:251657216;mso-width-percent:1115;mso-width-percent:1115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">
              <v:group id="Group 14" o:spid="_x0000_s1027" style="position:absolute;top:1981;width:47311;height:38195" coordsize="47317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15052;top:7064;width:32265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267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7A0"/>
    <w:rsid w:val="00060042"/>
    <w:rsid w:val="00081495"/>
    <w:rsid w:val="0008685D"/>
    <w:rsid w:val="00090860"/>
    <w:rsid w:val="000B268F"/>
    <w:rsid w:val="000B374F"/>
    <w:rsid w:val="000D7B2D"/>
    <w:rsid w:val="00112FD7"/>
    <w:rsid w:val="00150ABD"/>
    <w:rsid w:val="001F3C2A"/>
    <w:rsid w:val="00222466"/>
    <w:rsid w:val="002477A0"/>
    <w:rsid w:val="00276026"/>
    <w:rsid w:val="002B4549"/>
    <w:rsid w:val="00310F17"/>
    <w:rsid w:val="003326CB"/>
    <w:rsid w:val="00376291"/>
    <w:rsid w:val="00380FD1"/>
    <w:rsid w:val="00383D02"/>
    <w:rsid w:val="003C12AA"/>
    <w:rsid w:val="00490F2F"/>
    <w:rsid w:val="004E158A"/>
    <w:rsid w:val="00565C77"/>
    <w:rsid w:val="0056708E"/>
    <w:rsid w:val="005801E5"/>
    <w:rsid w:val="00590471"/>
    <w:rsid w:val="005C5764"/>
    <w:rsid w:val="005D01FA"/>
    <w:rsid w:val="006D79A8"/>
    <w:rsid w:val="00750EEE"/>
    <w:rsid w:val="007575B6"/>
    <w:rsid w:val="007901A3"/>
    <w:rsid w:val="007A3085"/>
    <w:rsid w:val="007F5B63"/>
    <w:rsid w:val="00803A0A"/>
    <w:rsid w:val="00846CB9"/>
    <w:rsid w:val="008A1E6E"/>
    <w:rsid w:val="008C2CFC"/>
    <w:rsid w:val="008E1B4C"/>
    <w:rsid w:val="00912DC8"/>
    <w:rsid w:val="00914E5D"/>
    <w:rsid w:val="009475DC"/>
    <w:rsid w:val="00967B93"/>
    <w:rsid w:val="00982976"/>
    <w:rsid w:val="009B7253"/>
    <w:rsid w:val="009D05A2"/>
    <w:rsid w:val="00A31464"/>
    <w:rsid w:val="00A31B16"/>
    <w:rsid w:val="00A33613"/>
    <w:rsid w:val="00AB1106"/>
    <w:rsid w:val="00AC6C7E"/>
    <w:rsid w:val="00AC73BB"/>
    <w:rsid w:val="00B6466C"/>
    <w:rsid w:val="00C06CA4"/>
    <w:rsid w:val="00C07240"/>
    <w:rsid w:val="00C14078"/>
    <w:rsid w:val="00C20829"/>
    <w:rsid w:val="00CA0855"/>
    <w:rsid w:val="00CE1E3D"/>
    <w:rsid w:val="00D053FA"/>
    <w:rsid w:val="00D319E5"/>
    <w:rsid w:val="00DC7A52"/>
    <w:rsid w:val="00E15ACF"/>
    <w:rsid w:val="00E26AED"/>
    <w:rsid w:val="00E73AB8"/>
    <w:rsid w:val="00E87D1C"/>
    <w:rsid w:val="00E90A60"/>
    <w:rsid w:val="00EA5443"/>
    <w:rsid w:val="00ED47F7"/>
    <w:rsid w:val="00EE7E09"/>
    <w:rsid w:val="00F0223C"/>
    <w:rsid w:val="00F3235D"/>
    <w:rsid w:val="00F51B54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265BE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72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HUL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8" ma:contentTypeDescription="Create a new document." ma:contentTypeScope="" ma:versionID="0f12cf464957118729b6c32269c3bef6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a3cd9a7ce2c5f9b2e78bd9172391e822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30BA24-407F-4F46-8003-76666EEA7D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367AC1-43BA-4B8B-899E-CCE4EBF8ED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EAE5A2-2BD1-41D2-A523-9D973ED9CBF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2019-07-07T19:05:00Z</dcterms:created>
  <dcterms:modified xsi:type="dcterms:W3CDTF">2019-07-07T19:17:00Z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