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345F3" w14:textId="77777777" w:rsidR="00A11B96" w:rsidRDefault="00A11B96"/>
    <w:tbl>
      <w:tblPr>
        <w:tblW w:w="10685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19"/>
        <w:gridCol w:w="266"/>
        <w:gridCol w:w="2675"/>
        <w:gridCol w:w="250"/>
        <w:gridCol w:w="6775"/>
      </w:tblGrid>
      <w:tr w:rsidR="00905C7E" w14:paraId="0C11B13D" w14:textId="77777777" w:rsidTr="00273877">
        <w:trPr>
          <w:trHeight w:val="980"/>
        </w:trPr>
        <w:tc>
          <w:tcPr>
            <w:tcW w:w="3660" w:type="dxa"/>
            <w:gridSpan w:val="3"/>
            <w:vMerge w:val="restart"/>
          </w:tcPr>
          <w:p w14:paraId="44128EC5" w14:textId="14B253E3" w:rsidR="00905C7E" w:rsidRDefault="00793BA0" w:rsidP="00905C7E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1848ED2E" wp14:editId="5DCA56C1">
                  <wp:simplePos x="0" y="0"/>
                  <wp:positionH relativeFrom="column">
                    <wp:posOffset>156845</wp:posOffset>
                  </wp:positionH>
                  <wp:positionV relativeFrom="paragraph">
                    <wp:posOffset>758825</wp:posOffset>
                  </wp:positionV>
                  <wp:extent cx="1327785" cy="1637665"/>
                  <wp:effectExtent l="171450" t="171450" r="386715" b="362585"/>
                  <wp:wrapThrough wrapText="bothSides">
                    <wp:wrapPolygon edited="0">
                      <wp:start x="3409" y="-2261"/>
                      <wp:lineTo x="-2789" y="-1759"/>
                      <wp:lineTo x="-2479" y="22613"/>
                      <wp:lineTo x="1859" y="26131"/>
                      <wp:lineTo x="22933" y="26131"/>
                      <wp:lineTo x="23242" y="25629"/>
                      <wp:lineTo x="26961" y="22613"/>
                      <wp:lineTo x="27581" y="1005"/>
                      <wp:lineTo x="23242" y="-1759"/>
                      <wp:lineTo x="21383" y="-2261"/>
                      <wp:lineTo x="3409" y="-2261"/>
                    </wp:wrapPolygon>
                  </wp:wrapThrough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-2992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91" b="11898"/>
                          <a:stretch/>
                        </pic:blipFill>
                        <pic:spPr bwMode="auto">
                          <a:xfrm>
                            <a:off x="0" y="0"/>
                            <a:ext cx="1327785" cy="1637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50" w:type="dxa"/>
            <w:vMerge w:val="restart"/>
          </w:tcPr>
          <w:p w14:paraId="16FBFFF0" w14:textId="77777777" w:rsidR="00905C7E" w:rsidRPr="0056708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F3955" w:themeColor="accent2"/>
              </w:rPr>
            </w:pPr>
          </w:p>
        </w:tc>
        <w:tc>
          <w:tcPr>
            <w:tcW w:w="6775" w:type="dxa"/>
          </w:tcPr>
          <w:p w14:paraId="5C96463E" w14:textId="7A182074" w:rsidR="00905C7E" w:rsidRPr="00310F17" w:rsidRDefault="00273877" w:rsidP="008C379A">
            <w:pPr>
              <w:pStyle w:val="Title"/>
            </w:pPr>
            <w:r>
              <w:rPr>
                <w:rFonts w:ascii="Arial"/>
                <w:w w:val="95"/>
              </w:rPr>
              <w:t xml:space="preserve">Reham Baha Aldeen Ahmed </w:t>
            </w:r>
          </w:p>
        </w:tc>
      </w:tr>
      <w:tr w:rsidR="00905C7E" w:rsidRPr="002D6CB2" w14:paraId="477D2553" w14:textId="77777777" w:rsidTr="00273877">
        <w:trPr>
          <w:trHeight w:val="1589"/>
        </w:trPr>
        <w:tc>
          <w:tcPr>
            <w:tcW w:w="3660" w:type="dxa"/>
            <w:gridSpan w:val="3"/>
            <w:vMerge/>
          </w:tcPr>
          <w:p w14:paraId="1DC9162D" w14:textId="77777777" w:rsidR="00905C7E" w:rsidRDefault="00905C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50" w:type="dxa"/>
            <w:vMerge/>
          </w:tcPr>
          <w:p w14:paraId="46648BD9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75" w:type="dxa"/>
            <w:vMerge w:val="restart"/>
            <w:vAlign w:val="bottom"/>
          </w:tcPr>
          <w:p w14:paraId="1A55D2F5" w14:textId="77777777" w:rsidR="008C379A" w:rsidRDefault="008C379A" w:rsidP="008C379A">
            <w:pPr>
              <w:pStyle w:val="Heading2"/>
            </w:pPr>
            <w:r w:rsidRPr="008C379A">
              <w:t>Personal Information</w:t>
            </w:r>
          </w:p>
          <w:p w14:paraId="698AD3A6" w14:textId="77777777" w:rsidR="008C379A" w:rsidRPr="00873312" w:rsidRDefault="008C379A" w:rsidP="0031370C">
            <w:pPr>
              <w:widowControl/>
              <w:numPr>
                <w:ilvl w:val="0"/>
                <w:numId w:val="7"/>
              </w:numPr>
              <w:adjustRightInd/>
              <w:spacing w:line="276" w:lineRule="auto"/>
              <w:rPr>
                <w:rFonts w:asciiTheme="majorBidi" w:hAnsiTheme="majorBidi" w:cstheme="majorBidi"/>
                <w:color w:val="000000"/>
              </w:rPr>
            </w:pPr>
            <w:r w:rsidRPr="00873312">
              <w:rPr>
                <w:rFonts w:asciiTheme="majorBidi" w:hAnsiTheme="majorBidi" w:cstheme="majorBidi"/>
                <w:color w:val="000000"/>
              </w:rPr>
              <w:t>Nationality:</w:t>
            </w:r>
            <w:r w:rsidR="005D3A72">
              <w:rPr>
                <w:rFonts w:asciiTheme="majorBidi" w:hAnsiTheme="majorBidi" w:cstheme="majorBidi"/>
                <w:color w:val="000000"/>
              </w:rPr>
              <w:t xml:space="preserve"> Iraqi</w:t>
            </w:r>
          </w:p>
          <w:p w14:paraId="0DE66E8F" w14:textId="77777777" w:rsidR="008C379A" w:rsidRPr="00873312" w:rsidRDefault="008C379A" w:rsidP="0031370C">
            <w:pPr>
              <w:widowControl/>
              <w:numPr>
                <w:ilvl w:val="0"/>
                <w:numId w:val="7"/>
              </w:numPr>
              <w:adjustRightInd/>
              <w:spacing w:line="276" w:lineRule="auto"/>
              <w:rPr>
                <w:rFonts w:asciiTheme="majorBidi" w:hAnsiTheme="majorBidi" w:cstheme="majorBidi"/>
                <w:color w:val="000000"/>
              </w:rPr>
            </w:pPr>
            <w:r w:rsidRPr="00873312">
              <w:rPr>
                <w:rFonts w:asciiTheme="majorBidi" w:hAnsiTheme="majorBidi" w:cstheme="majorBidi"/>
                <w:color w:val="000000"/>
              </w:rPr>
              <w:t>Date of Birth:</w:t>
            </w:r>
            <w:r w:rsidR="00160EBF"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="00273877">
              <w:rPr>
                <w:rFonts w:asciiTheme="majorBidi" w:hAnsiTheme="majorBidi" w:cstheme="majorBidi"/>
                <w:color w:val="000000"/>
              </w:rPr>
              <w:t>17</w:t>
            </w:r>
            <w:r w:rsidR="005D3A72">
              <w:rPr>
                <w:rFonts w:asciiTheme="majorBidi" w:hAnsiTheme="majorBidi" w:cstheme="majorBidi"/>
                <w:color w:val="000000"/>
              </w:rPr>
              <w:t>-</w:t>
            </w:r>
            <w:r w:rsidR="00273877">
              <w:rPr>
                <w:rFonts w:asciiTheme="majorBidi" w:hAnsiTheme="majorBidi" w:cstheme="majorBidi"/>
                <w:color w:val="000000"/>
              </w:rPr>
              <w:t>Sep</w:t>
            </w:r>
            <w:r w:rsidR="005D3A72">
              <w:rPr>
                <w:rFonts w:asciiTheme="majorBidi" w:hAnsiTheme="majorBidi" w:cstheme="majorBidi"/>
                <w:color w:val="000000"/>
              </w:rPr>
              <w:t>-199</w:t>
            </w:r>
            <w:r w:rsidR="00273877">
              <w:rPr>
                <w:rFonts w:asciiTheme="majorBidi" w:hAnsiTheme="majorBidi" w:cstheme="majorBidi"/>
                <w:color w:val="000000"/>
              </w:rPr>
              <w:t>5</w:t>
            </w:r>
          </w:p>
          <w:p w14:paraId="5C2C22F6" w14:textId="303CFB95" w:rsidR="008C379A" w:rsidRPr="00873312" w:rsidRDefault="00793BA0" w:rsidP="0031370C">
            <w:pPr>
              <w:widowControl/>
              <w:numPr>
                <w:ilvl w:val="0"/>
                <w:numId w:val="7"/>
              </w:numPr>
              <w:adjustRightInd/>
              <w:spacing w:line="276" w:lineRule="auto"/>
              <w:rPr>
                <w:rFonts w:asciiTheme="majorBidi" w:hAnsiTheme="majorBidi" w:cstheme="majorBidi"/>
                <w:color w:val="000000"/>
              </w:rPr>
            </w:pPr>
            <w:r>
              <w:rPr>
                <w:rFonts w:asciiTheme="majorBidi" w:hAnsiTheme="majorBidi" w:cstheme="majorBidi"/>
                <w:color w:val="000000"/>
              </w:rPr>
              <w:t>Gender</w:t>
            </w:r>
            <w:r w:rsidR="008C379A" w:rsidRPr="00873312">
              <w:rPr>
                <w:rFonts w:asciiTheme="majorBidi" w:hAnsiTheme="majorBidi" w:cstheme="majorBidi"/>
                <w:color w:val="000000"/>
              </w:rPr>
              <w:t>:</w:t>
            </w:r>
            <w:r w:rsidR="005D3A72">
              <w:rPr>
                <w:rFonts w:asciiTheme="majorBidi" w:hAnsiTheme="majorBidi" w:cstheme="majorBidi"/>
                <w:color w:val="000000"/>
              </w:rPr>
              <w:t xml:space="preserve"> Female</w:t>
            </w:r>
          </w:p>
          <w:p w14:paraId="24462E5B" w14:textId="77777777" w:rsidR="008C379A" w:rsidRPr="00873312" w:rsidRDefault="008C379A" w:rsidP="0031370C">
            <w:pPr>
              <w:widowControl/>
              <w:numPr>
                <w:ilvl w:val="0"/>
                <w:numId w:val="7"/>
              </w:numPr>
              <w:adjustRightInd/>
              <w:spacing w:line="276" w:lineRule="auto"/>
              <w:rPr>
                <w:rFonts w:asciiTheme="majorBidi" w:hAnsiTheme="majorBidi" w:cstheme="majorBidi"/>
                <w:color w:val="000000"/>
              </w:rPr>
            </w:pPr>
            <w:r w:rsidRPr="00873312">
              <w:rPr>
                <w:rFonts w:asciiTheme="majorBidi" w:hAnsiTheme="majorBidi" w:cstheme="majorBidi"/>
                <w:color w:val="000000"/>
              </w:rPr>
              <w:t>Marital Status:</w:t>
            </w:r>
            <w:r w:rsidR="005D3A72">
              <w:rPr>
                <w:rFonts w:asciiTheme="majorBidi" w:hAnsiTheme="majorBidi" w:cstheme="majorBidi"/>
                <w:color w:val="000000"/>
              </w:rPr>
              <w:t xml:space="preserve"> Single</w:t>
            </w:r>
          </w:p>
          <w:p w14:paraId="336D1D9E" w14:textId="77777777" w:rsidR="008C379A" w:rsidRPr="00873312" w:rsidRDefault="008C379A" w:rsidP="0031370C">
            <w:pPr>
              <w:widowControl/>
              <w:numPr>
                <w:ilvl w:val="0"/>
                <w:numId w:val="7"/>
              </w:numPr>
              <w:adjustRightInd/>
              <w:spacing w:line="276" w:lineRule="auto"/>
              <w:rPr>
                <w:rFonts w:asciiTheme="majorBidi" w:hAnsiTheme="majorBidi" w:cstheme="majorBidi"/>
                <w:color w:val="000000"/>
              </w:rPr>
            </w:pPr>
            <w:r w:rsidRPr="00873312">
              <w:rPr>
                <w:rFonts w:asciiTheme="majorBidi" w:hAnsiTheme="majorBidi" w:cstheme="majorBidi"/>
                <w:color w:val="000000"/>
              </w:rPr>
              <w:t>Blood Group:</w:t>
            </w:r>
            <w:r w:rsidR="00273877">
              <w:rPr>
                <w:rFonts w:asciiTheme="majorBidi" w:hAnsiTheme="majorBidi" w:cstheme="majorBidi"/>
                <w:color w:val="000000"/>
              </w:rPr>
              <w:t xml:space="preserve"> A</w:t>
            </w:r>
            <w:r w:rsidR="005D3A72">
              <w:rPr>
                <w:rFonts w:asciiTheme="majorBidi" w:hAnsiTheme="majorBidi" w:cstheme="majorBidi"/>
                <w:color w:val="000000"/>
              </w:rPr>
              <w:t>+</w:t>
            </w:r>
          </w:p>
          <w:p w14:paraId="7C1617F4" w14:textId="77777777" w:rsidR="008C379A" w:rsidRDefault="008C379A" w:rsidP="008C379A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 xml:space="preserve"> </w:t>
            </w:r>
            <w:sdt>
              <w:sdtPr>
                <w:rPr>
                  <w:rFonts w:ascii="Calibri" w:hAnsi="Calibri" w:cs="Calibri"/>
                  <w:color w:val="0072C7"/>
                </w:rPr>
                <w:id w:val="-1554227259"/>
                <w:placeholder>
                  <w:docPart w:val="C0FD15723FBE41DBB9786312A449B586"/>
                </w:placeholder>
                <w:temporary/>
                <w:showingPlcHdr/>
              </w:sdtPr>
              <w:sdtEndPr/>
              <w:sdtContent>
                <w:r w:rsidRPr="00AC6C7E">
                  <w:t>Education</w:t>
                </w:r>
              </w:sdtContent>
            </w:sdt>
          </w:p>
          <w:p w14:paraId="39FBF095" w14:textId="6A3A2A81" w:rsidR="00273877" w:rsidRPr="00873312" w:rsidRDefault="00487919" w:rsidP="00487919">
            <w:pPr>
              <w:widowControl/>
              <w:adjustRightInd/>
              <w:spacing w:line="276" w:lineRule="auto"/>
              <w:ind w:left="450"/>
              <w:rPr>
                <w:rFonts w:asciiTheme="majorBidi" w:hAnsiTheme="majorBidi" w:cstheme="majorBidi"/>
                <w:color w:val="000000"/>
              </w:rPr>
            </w:pPr>
            <w:r>
              <w:rPr>
                <w:rFonts w:asciiTheme="majorBidi" w:hAnsiTheme="majorBidi" w:cstheme="majorBidi"/>
                <w:color w:val="000000"/>
              </w:rPr>
              <w:t xml:space="preserve">BA in </w:t>
            </w:r>
            <w:r w:rsidRPr="00001732">
              <w:rPr>
                <w:rFonts w:asciiTheme="majorBidi" w:hAnsiTheme="majorBidi" w:cstheme="majorBidi"/>
                <w:color w:val="000000"/>
              </w:rPr>
              <w:t>Finance and Banking</w:t>
            </w:r>
            <w:r>
              <w:rPr>
                <w:rFonts w:asciiTheme="majorBidi" w:hAnsiTheme="majorBidi" w:cstheme="majorBidi"/>
                <w:color w:val="000000"/>
              </w:rPr>
              <w:t xml:space="preserve">, University of Cihan, College of </w:t>
            </w:r>
            <w:r w:rsidRPr="00001732">
              <w:rPr>
                <w:rFonts w:asciiTheme="majorBidi" w:hAnsiTheme="majorBidi" w:cstheme="majorBidi"/>
                <w:color w:val="000000"/>
              </w:rPr>
              <w:t>Administration and Economy</w:t>
            </w:r>
          </w:p>
          <w:p w14:paraId="114959A0" w14:textId="77777777" w:rsidR="00873312" w:rsidRDefault="00873312" w:rsidP="00873312"/>
          <w:p w14:paraId="46000C44" w14:textId="77777777" w:rsidR="00873312" w:rsidRDefault="00873312" w:rsidP="00873312">
            <w:pPr>
              <w:rPr>
                <w:rFonts w:asciiTheme="majorHAnsi" w:hAnsiTheme="majorHAnsi" w:cs="Georgia"/>
                <w:b/>
                <w:bCs/>
                <w:color w:val="672B46" w:themeColor="accent3" w:themeShade="80"/>
                <w:sz w:val="24"/>
                <w:szCs w:val="20"/>
                <w:u w:val="single"/>
              </w:rPr>
            </w:pPr>
            <w:r w:rsidRPr="00873312">
              <w:rPr>
                <w:rFonts w:asciiTheme="majorHAnsi" w:hAnsiTheme="majorHAnsi" w:cs="Georgia"/>
                <w:b/>
                <w:bCs/>
                <w:color w:val="672B46" w:themeColor="accent3" w:themeShade="80"/>
                <w:sz w:val="24"/>
                <w:szCs w:val="20"/>
                <w:u w:val="single"/>
              </w:rPr>
              <w:t>Languages</w:t>
            </w:r>
          </w:p>
          <w:p w14:paraId="0AE36EF0" w14:textId="77777777" w:rsidR="00873312" w:rsidRDefault="00873312" w:rsidP="00873312">
            <w:pPr>
              <w:rPr>
                <w:rFonts w:asciiTheme="majorHAnsi" w:hAnsiTheme="majorHAnsi" w:cs="Georgia"/>
                <w:b/>
                <w:bCs/>
                <w:color w:val="672B46" w:themeColor="accent3" w:themeShade="80"/>
                <w:sz w:val="24"/>
                <w:szCs w:val="20"/>
                <w:u w:val="single"/>
              </w:rPr>
            </w:pPr>
          </w:p>
          <w:p w14:paraId="5223A5AF" w14:textId="77777777" w:rsidR="00873312" w:rsidRPr="00873312" w:rsidRDefault="00873312" w:rsidP="0031370C">
            <w:pPr>
              <w:widowControl/>
              <w:numPr>
                <w:ilvl w:val="0"/>
                <w:numId w:val="7"/>
              </w:numPr>
              <w:adjustRightInd/>
              <w:spacing w:line="276" w:lineRule="auto"/>
              <w:rPr>
                <w:rFonts w:asciiTheme="majorBidi" w:hAnsiTheme="majorBidi" w:cstheme="majorBidi"/>
                <w:color w:val="000000"/>
              </w:rPr>
            </w:pPr>
            <w:r w:rsidRPr="00873312">
              <w:rPr>
                <w:rFonts w:asciiTheme="majorBidi" w:hAnsiTheme="majorBidi" w:cstheme="majorBidi"/>
                <w:color w:val="000000"/>
              </w:rPr>
              <w:t>Arabic: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="004D73E3">
              <w:rPr>
                <w:rFonts w:asciiTheme="majorBidi" w:hAnsiTheme="majorBidi" w:cstheme="majorBidi"/>
                <w:color w:val="000000"/>
              </w:rPr>
              <w:t>F</w:t>
            </w:r>
            <w:r w:rsidR="004D73E3" w:rsidRPr="00873312">
              <w:rPr>
                <w:rFonts w:asciiTheme="majorBidi" w:hAnsiTheme="majorBidi" w:cstheme="majorBidi"/>
                <w:color w:val="000000"/>
              </w:rPr>
              <w:t>luent</w:t>
            </w:r>
          </w:p>
          <w:p w14:paraId="3C9802C4" w14:textId="490762A7" w:rsidR="00873312" w:rsidRDefault="00873312" w:rsidP="0031370C">
            <w:pPr>
              <w:widowControl/>
              <w:numPr>
                <w:ilvl w:val="0"/>
                <w:numId w:val="7"/>
              </w:numPr>
              <w:adjustRightInd/>
              <w:spacing w:line="276" w:lineRule="auto"/>
              <w:rPr>
                <w:rFonts w:asciiTheme="majorBidi" w:hAnsiTheme="majorBidi" w:cstheme="majorBidi"/>
                <w:color w:val="000000"/>
              </w:rPr>
            </w:pPr>
            <w:r w:rsidRPr="00873312">
              <w:rPr>
                <w:rFonts w:asciiTheme="majorBidi" w:hAnsiTheme="majorBidi" w:cstheme="majorBidi"/>
                <w:color w:val="000000"/>
              </w:rPr>
              <w:t>English</w:t>
            </w:r>
            <w:r>
              <w:rPr>
                <w:rFonts w:asciiTheme="majorBidi" w:hAnsiTheme="majorBidi" w:cstheme="majorBidi"/>
                <w:color w:val="000000"/>
              </w:rPr>
              <w:t xml:space="preserve">: </w:t>
            </w:r>
            <w:r w:rsidR="00487919">
              <w:rPr>
                <w:rFonts w:asciiTheme="majorBidi" w:hAnsiTheme="majorBidi" w:cstheme="majorBidi"/>
                <w:color w:val="000000"/>
              </w:rPr>
              <w:t>Very Good</w:t>
            </w:r>
            <w:r w:rsidR="00273877">
              <w:rPr>
                <w:rFonts w:asciiTheme="majorBidi" w:hAnsiTheme="majorBidi" w:cstheme="majorBidi"/>
                <w:color w:val="000000"/>
              </w:rPr>
              <w:t xml:space="preserve"> </w:t>
            </w:r>
          </w:p>
          <w:p w14:paraId="2EAEEB07" w14:textId="77777777" w:rsidR="004D73E3" w:rsidRPr="00873312" w:rsidRDefault="004D73E3" w:rsidP="0031370C">
            <w:pPr>
              <w:widowControl/>
              <w:numPr>
                <w:ilvl w:val="0"/>
                <w:numId w:val="7"/>
              </w:numPr>
              <w:adjustRightInd/>
              <w:spacing w:line="276" w:lineRule="auto"/>
              <w:rPr>
                <w:rFonts w:asciiTheme="majorBidi" w:hAnsiTheme="majorBidi" w:cstheme="majorBidi"/>
                <w:color w:val="000000"/>
              </w:rPr>
            </w:pPr>
            <w:r>
              <w:rPr>
                <w:rFonts w:asciiTheme="majorBidi" w:hAnsiTheme="majorBidi" w:cstheme="majorBidi"/>
                <w:color w:val="000000"/>
              </w:rPr>
              <w:t>Kurdish: F</w:t>
            </w:r>
            <w:r w:rsidRPr="00873312">
              <w:rPr>
                <w:rFonts w:asciiTheme="majorBidi" w:hAnsiTheme="majorBidi" w:cstheme="majorBidi"/>
                <w:color w:val="000000"/>
              </w:rPr>
              <w:t>luent</w:t>
            </w:r>
          </w:p>
          <w:p w14:paraId="077B2C82" w14:textId="77777777" w:rsidR="00873312" w:rsidRDefault="00873312" w:rsidP="00873312"/>
          <w:p w14:paraId="1B673D36" w14:textId="77777777" w:rsidR="00873312" w:rsidRDefault="00873312" w:rsidP="00873312">
            <w:pPr>
              <w:rPr>
                <w:rFonts w:asciiTheme="majorHAnsi" w:hAnsiTheme="majorHAnsi" w:cs="Georgia"/>
                <w:b/>
                <w:bCs/>
                <w:color w:val="672B46" w:themeColor="accent3" w:themeShade="80"/>
                <w:sz w:val="24"/>
                <w:szCs w:val="20"/>
                <w:u w:val="single"/>
              </w:rPr>
            </w:pPr>
            <w:r w:rsidRPr="00873312">
              <w:rPr>
                <w:rFonts w:asciiTheme="majorHAnsi" w:hAnsiTheme="majorHAnsi" w:cs="Georgia"/>
                <w:b/>
                <w:bCs/>
                <w:color w:val="672B46" w:themeColor="accent3" w:themeShade="80"/>
                <w:sz w:val="24"/>
                <w:szCs w:val="20"/>
                <w:u w:val="single"/>
              </w:rPr>
              <w:t>Computer Skills</w:t>
            </w:r>
          </w:p>
          <w:p w14:paraId="62A40D1E" w14:textId="77777777" w:rsidR="00873312" w:rsidRPr="00873312" w:rsidRDefault="00873312" w:rsidP="00873312">
            <w:pPr>
              <w:rPr>
                <w:rFonts w:asciiTheme="majorHAnsi" w:hAnsiTheme="majorHAnsi" w:cs="Georgia"/>
                <w:b/>
                <w:bCs/>
                <w:color w:val="672B46" w:themeColor="accent3" w:themeShade="80"/>
                <w:sz w:val="24"/>
                <w:szCs w:val="20"/>
                <w:u w:val="single"/>
              </w:rPr>
            </w:pPr>
          </w:p>
          <w:p w14:paraId="4A982332" w14:textId="77777777" w:rsidR="00873312" w:rsidRPr="00467174" w:rsidRDefault="00873312" w:rsidP="0031370C">
            <w:pPr>
              <w:widowControl/>
              <w:numPr>
                <w:ilvl w:val="0"/>
                <w:numId w:val="7"/>
              </w:numPr>
              <w:adjustRightInd/>
              <w:spacing w:line="276" w:lineRule="auto"/>
              <w:rPr>
                <w:rFonts w:asciiTheme="majorBidi" w:hAnsiTheme="majorBidi" w:cstheme="majorBidi"/>
                <w:color w:val="000000"/>
              </w:rPr>
            </w:pPr>
            <w:r w:rsidRPr="00467174">
              <w:rPr>
                <w:rFonts w:asciiTheme="majorBidi" w:hAnsiTheme="majorBidi" w:cstheme="majorBidi"/>
                <w:color w:val="000000"/>
              </w:rPr>
              <w:t>Microsoft Word</w:t>
            </w:r>
            <w:r w:rsidR="005D3A72">
              <w:rPr>
                <w:rFonts w:asciiTheme="majorBidi" w:hAnsiTheme="majorBidi" w:cstheme="majorBidi"/>
                <w:color w:val="000000"/>
              </w:rPr>
              <w:t xml:space="preserve">, Excel, </w:t>
            </w:r>
            <w:r w:rsidR="004F7115">
              <w:rPr>
                <w:rFonts w:asciiTheme="majorBidi" w:hAnsiTheme="majorBidi" w:cstheme="majorBidi"/>
                <w:color w:val="000000"/>
              </w:rPr>
              <w:t>SPSS, KOPO</w:t>
            </w:r>
          </w:p>
          <w:p w14:paraId="498B1333" w14:textId="57A8FE17" w:rsidR="00905C7E" w:rsidRPr="00E572D6" w:rsidRDefault="00487919" w:rsidP="008C379A">
            <w:pPr>
              <w:pStyle w:val="Heading2"/>
              <w:rPr>
                <w:rFonts w:ascii="Calibri" w:hAnsi="Calibri" w:cs="Calibri"/>
                <w:color w:val="0072C7"/>
              </w:rPr>
            </w:pPr>
            <w:r w:rsidRPr="00487919">
              <w:t>Work</w:t>
            </w:r>
            <w:r>
              <w:rPr>
                <w:rFonts w:ascii="Calibri" w:hAnsi="Calibri" w:cs="Calibri"/>
                <w:color w:val="0072C7"/>
              </w:rPr>
              <w:t xml:space="preserve"> </w:t>
            </w:r>
            <w:sdt>
              <w:sdtPr>
                <w:rPr>
                  <w:rFonts w:ascii="Calibri" w:hAnsi="Calibri" w:cs="Calibri"/>
                  <w:color w:val="0072C7"/>
                </w:rPr>
                <w:id w:val="1196195576"/>
                <w:placeholder>
                  <w:docPart w:val="2C5798366956420FA8EBF3C6049BEE1A"/>
                </w:placeholder>
                <w:temporary/>
                <w:showingPlcHdr/>
              </w:sdtPr>
              <w:sdtEndPr/>
              <w:sdtContent>
                <w:r w:rsidR="00905C7E" w:rsidRPr="00AC6C7E">
                  <w:t>Experience</w:t>
                </w:r>
              </w:sdtContent>
            </w:sdt>
          </w:p>
          <w:p w14:paraId="776C63CA" w14:textId="04AED115" w:rsidR="00261D70" w:rsidRPr="00CC304A" w:rsidRDefault="00273877" w:rsidP="003B70D7">
            <w:pPr>
              <w:pStyle w:val="Experience"/>
              <w:rPr>
                <w:rFonts w:ascii="Calibri" w:hAnsi="Calibri" w:cs="Calibri"/>
              </w:rPr>
            </w:pPr>
            <w:r w:rsidRPr="00001732">
              <w:rPr>
                <w:rFonts w:ascii="Calibri" w:hAnsi="Calibri" w:cs="Calibri"/>
                <w:b/>
                <w:bCs/>
              </w:rPr>
              <w:t>Health center</w:t>
            </w:r>
            <w:r w:rsidR="00CC304A">
              <w:rPr>
                <w:rFonts w:ascii="Calibri" w:hAnsi="Calibri" w:cs="Calibri"/>
                <w:b/>
                <w:bCs/>
              </w:rPr>
              <w:t xml:space="preserve">                                                       </w:t>
            </w:r>
            <w:r w:rsidR="00666DD1">
              <w:rPr>
                <w:rFonts w:ascii="Calibri" w:hAnsi="Calibri" w:cs="Calibri"/>
                <w:b/>
                <w:bCs/>
              </w:rPr>
              <w:t xml:space="preserve">  </w:t>
            </w:r>
            <w:r w:rsidR="00CC304A">
              <w:rPr>
                <w:rFonts w:ascii="Calibri" w:hAnsi="Calibri" w:cs="Calibri"/>
                <w:b/>
                <w:bCs/>
              </w:rPr>
              <w:t xml:space="preserve">   </w:t>
            </w:r>
            <w:r w:rsidR="00CC304A" w:rsidRPr="00CC304A">
              <w:rPr>
                <w:rFonts w:ascii="Calibri" w:hAnsi="Calibri" w:cs="Calibri"/>
              </w:rPr>
              <w:t>January</w:t>
            </w:r>
            <w:r w:rsidR="004D5B9D" w:rsidRPr="00CC304A">
              <w:rPr>
                <w:rFonts w:ascii="Calibri" w:hAnsi="Calibri" w:cs="Calibri"/>
              </w:rPr>
              <w:t xml:space="preserve"> 2018 – July 2018</w:t>
            </w:r>
          </w:p>
          <w:p w14:paraId="09B6F20D" w14:textId="5302BD81" w:rsidR="00283F62" w:rsidRPr="003B2793" w:rsidRDefault="004D5B9D" w:rsidP="003B2793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</w:t>
            </w:r>
            <w:r w:rsidR="00273877">
              <w:rPr>
                <w:rFonts w:ascii="Calibri" w:hAnsi="Calibri" w:cs="Calibri"/>
              </w:rPr>
              <w:t>orked as a</w:t>
            </w:r>
            <w:r w:rsidR="001F2F6A">
              <w:rPr>
                <w:rFonts w:ascii="Calibri" w:hAnsi="Calibri" w:cs="Calibri"/>
              </w:rPr>
              <w:t xml:space="preserve"> registration</w:t>
            </w:r>
            <w:r>
              <w:rPr>
                <w:rFonts w:ascii="Calibri" w:hAnsi="Calibri" w:cs="Calibri"/>
              </w:rPr>
              <w:t xml:space="preserve"> officer</w:t>
            </w:r>
            <w:r w:rsidR="001F2F6A">
              <w:rPr>
                <w:rFonts w:ascii="Calibri" w:hAnsi="Calibri" w:cs="Calibri"/>
              </w:rPr>
              <w:t xml:space="preserve"> in health center in Duhok </w:t>
            </w:r>
            <w:r w:rsidR="00CC304A">
              <w:rPr>
                <w:rFonts w:ascii="Calibri" w:eastAsia="Times New Roman" w:hAnsi="Calibri" w:cs="Calibri"/>
                <w:b/>
                <w:color w:val="000000" w:themeColor="text1"/>
              </w:rPr>
              <w:t xml:space="preserve"> </w:t>
            </w:r>
          </w:p>
          <w:p w14:paraId="4A70A195" w14:textId="4C1ACA75" w:rsidR="001F2F6A" w:rsidRPr="00835110" w:rsidRDefault="001F2F6A" w:rsidP="00273877">
            <w:pPr>
              <w:pStyle w:val="Experience"/>
              <w:rPr>
                <w:rFonts w:ascii="Calibri" w:hAnsi="Calibri" w:cs="Calibri"/>
              </w:rPr>
            </w:pPr>
            <w:r w:rsidRPr="001F2F6A">
              <w:rPr>
                <w:rFonts w:ascii="Calibri" w:hAnsi="Calibri" w:cs="Calibri"/>
                <w:b/>
                <w:bCs/>
              </w:rPr>
              <w:t>ACTED org</w:t>
            </w:r>
            <w:r w:rsidR="00835110">
              <w:rPr>
                <w:rFonts w:ascii="Calibri" w:hAnsi="Calibri" w:cs="Calibri"/>
                <w:b/>
                <w:bCs/>
              </w:rPr>
              <w:t xml:space="preserve">                                                    </w:t>
            </w:r>
            <w:r w:rsidR="004D5B9D">
              <w:rPr>
                <w:rFonts w:ascii="Calibri" w:hAnsi="Calibri" w:cs="Calibri"/>
                <w:b/>
                <w:bCs/>
              </w:rPr>
              <w:t xml:space="preserve"> </w:t>
            </w:r>
            <w:r w:rsidR="004D5B9D" w:rsidRPr="00835110">
              <w:rPr>
                <w:rFonts w:ascii="Calibri" w:hAnsi="Calibri" w:cs="Calibri"/>
              </w:rPr>
              <w:t>November 2019 – January 2020</w:t>
            </w:r>
          </w:p>
          <w:p w14:paraId="5DF3A832" w14:textId="7F9AF8F9" w:rsidR="001F2F6A" w:rsidRDefault="004D5B9D" w:rsidP="00273877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</w:t>
            </w:r>
            <w:r w:rsidR="001F2F6A" w:rsidRPr="001F2F6A">
              <w:rPr>
                <w:rFonts w:ascii="Calibri" w:hAnsi="Calibri" w:cs="Calibri"/>
              </w:rPr>
              <w:t>orked as a</w:t>
            </w:r>
            <w:r>
              <w:rPr>
                <w:rFonts w:ascii="Calibri" w:hAnsi="Calibri" w:cs="Calibri"/>
              </w:rPr>
              <w:t>n</w:t>
            </w:r>
            <w:r w:rsidR="001F2F6A" w:rsidRPr="001F2F6A">
              <w:rPr>
                <w:rFonts w:ascii="Calibri" w:hAnsi="Calibri" w:cs="Calibri"/>
              </w:rPr>
              <w:t xml:space="preserve"> Enumerator</w:t>
            </w:r>
            <w:r w:rsidR="001F2F6A">
              <w:rPr>
                <w:rFonts w:ascii="Calibri" w:hAnsi="Calibri" w:cs="Calibri"/>
              </w:rPr>
              <w:t xml:space="preserve"> with ACTED in Mosu</w:t>
            </w:r>
            <w:r w:rsidR="001F2F6A" w:rsidRPr="001F2F6A">
              <w:rPr>
                <w:rFonts w:ascii="Calibri" w:hAnsi="Calibri" w:cs="Calibri"/>
              </w:rPr>
              <w:t xml:space="preserve">l </w:t>
            </w:r>
            <w:r>
              <w:rPr>
                <w:rFonts w:ascii="Calibri" w:hAnsi="Calibri" w:cs="Calibri"/>
              </w:rPr>
              <w:t xml:space="preserve">office </w:t>
            </w:r>
          </w:p>
          <w:p w14:paraId="33B7A11B" w14:textId="3BC6A792" w:rsidR="0035642C" w:rsidRPr="00835110" w:rsidRDefault="0035642C" w:rsidP="0035642C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</w:rPr>
              <w:t xml:space="preserve">Signature Tower Company                                  </w:t>
            </w:r>
            <w:r>
              <w:rPr>
                <w:rFonts w:ascii="Calibri" w:hAnsi="Calibri" w:cs="Calibri"/>
              </w:rPr>
              <w:t>January</w:t>
            </w:r>
            <w:r w:rsidRPr="00835110">
              <w:rPr>
                <w:rFonts w:ascii="Calibri" w:hAnsi="Calibri" w:cs="Calibri"/>
              </w:rPr>
              <w:t xml:space="preserve"> 20</w:t>
            </w:r>
            <w:r>
              <w:rPr>
                <w:rFonts w:ascii="Calibri" w:hAnsi="Calibri" w:cs="Calibri"/>
              </w:rPr>
              <w:t>20</w:t>
            </w:r>
            <w:r w:rsidRPr="00835110">
              <w:rPr>
                <w:rFonts w:ascii="Calibri" w:hAnsi="Calibri" w:cs="Calibri"/>
              </w:rPr>
              <w:t xml:space="preserve"> – </w:t>
            </w:r>
            <w:r>
              <w:rPr>
                <w:rFonts w:ascii="Calibri" w:hAnsi="Calibri" w:cs="Calibri"/>
              </w:rPr>
              <w:t>June</w:t>
            </w:r>
            <w:r w:rsidRPr="00835110">
              <w:rPr>
                <w:rFonts w:ascii="Calibri" w:hAnsi="Calibri" w:cs="Calibri"/>
              </w:rPr>
              <w:t xml:space="preserve"> 2020</w:t>
            </w:r>
          </w:p>
          <w:p w14:paraId="3440C44E" w14:textId="54E7A56F" w:rsidR="0035642C" w:rsidRDefault="0035642C" w:rsidP="00273877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</w:t>
            </w:r>
            <w:r w:rsidRPr="001F2F6A">
              <w:rPr>
                <w:rFonts w:ascii="Calibri" w:hAnsi="Calibri" w:cs="Calibri"/>
              </w:rPr>
              <w:t>orked as a</w:t>
            </w:r>
            <w:r>
              <w:rPr>
                <w:rFonts w:ascii="Calibri" w:hAnsi="Calibri" w:cs="Calibri"/>
              </w:rPr>
              <w:t>n</w:t>
            </w:r>
            <w:r w:rsidRPr="001F2F6A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accountant  </w:t>
            </w:r>
            <w:r w:rsidRPr="0035642C">
              <w:rPr>
                <w:rFonts w:ascii="Calibri" w:hAnsi="Calibri" w:cs="Calibri"/>
              </w:rPr>
              <w:t xml:space="preserve">with Signature Tower Company  for 5 months                                 </w:t>
            </w:r>
          </w:p>
          <w:p w14:paraId="6788628C" w14:textId="2B2CE14B" w:rsidR="001F2F6A" w:rsidRDefault="001F2F6A" w:rsidP="00273877">
            <w:pPr>
              <w:pStyle w:val="Experience"/>
              <w:rPr>
                <w:rFonts w:ascii="Calibri" w:hAnsi="Calibri" w:cs="Calibri"/>
              </w:rPr>
            </w:pPr>
          </w:p>
          <w:p w14:paraId="73CBD582" w14:textId="6DCABF34" w:rsidR="003B2793" w:rsidRDefault="003B2793" w:rsidP="00273877">
            <w:pPr>
              <w:pStyle w:val="Experience"/>
              <w:rPr>
                <w:rFonts w:ascii="Calibri" w:hAnsi="Calibri" w:cs="Calibri"/>
              </w:rPr>
            </w:pPr>
          </w:p>
          <w:p w14:paraId="16162C26" w14:textId="77777777" w:rsidR="003B2793" w:rsidRDefault="003B2793" w:rsidP="00273877">
            <w:pPr>
              <w:pStyle w:val="Experience"/>
              <w:rPr>
                <w:rFonts w:ascii="Calibri" w:hAnsi="Calibri" w:cs="Calibri"/>
              </w:rPr>
            </w:pPr>
          </w:p>
          <w:p w14:paraId="763993A3" w14:textId="77777777" w:rsidR="00283F62" w:rsidRPr="00E572D6" w:rsidRDefault="00283F62" w:rsidP="00283F62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lastRenderedPageBreak/>
              <w:t>Skills</w:t>
            </w:r>
          </w:p>
          <w:p w14:paraId="3B688770" w14:textId="77777777" w:rsidR="0031370C" w:rsidRPr="0031370C" w:rsidRDefault="0031370C" w:rsidP="0031370C">
            <w:pPr>
              <w:pStyle w:val="ListParagraph"/>
              <w:numPr>
                <w:ilvl w:val="0"/>
                <w:numId w:val="7"/>
              </w:numPr>
              <w:spacing w:before="12"/>
              <w:rPr>
                <w:rFonts w:ascii="Calibri" w:hAnsi="Calibri" w:cs="Calibri"/>
                <w:sz w:val="22"/>
                <w:szCs w:val="22"/>
              </w:rPr>
            </w:pPr>
            <w:r w:rsidRPr="0031370C">
              <w:rPr>
                <w:rFonts w:ascii="Calibri" w:hAnsi="Calibri" w:cs="Calibri"/>
                <w:sz w:val="22"/>
                <w:szCs w:val="22"/>
              </w:rPr>
              <w:t>Good communication - written and oral skills</w:t>
            </w:r>
          </w:p>
          <w:p w14:paraId="342096D3" w14:textId="77777777" w:rsidR="0031370C" w:rsidRPr="0031370C" w:rsidRDefault="0031370C" w:rsidP="0031370C">
            <w:pPr>
              <w:pStyle w:val="ListParagraph"/>
              <w:numPr>
                <w:ilvl w:val="0"/>
                <w:numId w:val="7"/>
              </w:numPr>
              <w:spacing w:before="12"/>
              <w:rPr>
                <w:rFonts w:ascii="Calibri" w:hAnsi="Calibri" w:cs="Calibri"/>
                <w:sz w:val="22"/>
                <w:szCs w:val="22"/>
              </w:rPr>
            </w:pPr>
            <w:r w:rsidRPr="0031370C">
              <w:rPr>
                <w:rFonts w:ascii="Calibri" w:hAnsi="Calibri" w:cs="Calibri"/>
                <w:sz w:val="22"/>
                <w:szCs w:val="22"/>
              </w:rPr>
              <w:t>Excellent conceptual and analytical skills</w:t>
            </w:r>
          </w:p>
          <w:p w14:paraId="6146ECE6" w14:textId="77777777" w:rsidR="0031370C" w:rsidRPr="0031370C" w:rsidRDefault="0031370C" w:rsidP="0031370C">
            <w:pPr>
              <w:pStyle w:val="ListParagraph"/>
              <w:numPr>
                <w:ilvl w:val="0"/>
                <w:numId w:val="7"/>
              </w:numPr>
              <w:spacing w:before="12"/>
              <w:rPr>
                <w:rFonts w:ascii="Calibri" w:hAnsi="Calibri" w:cs="Calibri"/>
                <w:sz w:val="22"/>
                <w:szCs w:val="22"/>
              </w:rPr>
            </w:pPr>
            <w:r w:rsidRPr="0031370C">
              <w:rPr>
                <w:rFonts w:ascii="Calibri" w:hAnsi="Calibri" w:cs="Calibri"/>
                <w:sz w:val="22"/>
                <w:szCs w:val="22"/>
              </w:rPr>
              <w:t>Effective interpersonal skills</w:t>
            </w:r>
          </w:p>
          <w:p w14:paraId="78FB21FF" w14:textId="77777777" w:rsidR="0031370C" w:rsidRPr="0031370C" w:rsidRDefault="0031370C" w:rsidP="0031370C">
            <w:pPr>
              <w:pStyle w:val="ListParagraph"/>
              <w:numPr>
                <w:ilvl w:val="0"/>
                <w:numId w:val="7"/>
              </w:numPr>
              <w:spacing w:before="12"/>
              <w:rPr>
                <w:rFonts w:ascii="Calibri" w:hAnsi="Calibri" w:cs="Calibri"/>
                <w:sz w:val="22"/>
                <w:szCs w:val="22"/>
              </w:rPr>
            </w:pPr>
            <w:r w:rsidRPr="0031370C">
              <w:rPr>
                <w:rFonts w:ascii="Calibri" w:hAnsi="Calibri" w:cs="Calibri"/>
                <w:sz w:val="22"/>
                <w:szCs w:val="22"/>
              </w:rPr>
              <w:t>Data Analysis</w:t>
            </w:r>
          </w:p>
          <w:p w14:paraId="555429CC" w14:textId="77777777" w:rsidR="0031370C" w:rsidRPr="0031370C" w:rsidRDefault="0031370C" w:rsidP="0031370C">
            <w:pPr>
              <w:pStyle w:val="ListParagraph"/>
              <w:numPr>
                <w:ilvl w:val="0"/>
                <w:numId w:val="7"/>
              </w:numPr>
              <w:spacing w:before="12"/>
              <w:rPr>
                <w:rFonts w:ascii="Calibri" w:hAnsi="Calibri" w:cs="Calibri"/>
                <w:sz w:val="22"/>
                <w:szCs w:val="22"/>
              </w:rPr>
            </w:pPr>
            <w:r w:rsidRPr="0031370C">
              <w:rPr>
                <w:rFonts w:ascii="Calibri" w:hAnsi="Calibri" w:cs="Calibri"/>
                <w:sz w:val="22"/>
                <w:szCs w:val="22"/>
              </w:rPr>
              <w:t>Management</w:t>
            </w:r>
          </w:p>
          <w:p w14:paraId="26C76E35" w14:textId="77777777" w:rsidR="0031370C" w:rsidRPr="0031370C" w:rsidRDefault="0031370C" w:rsidP="0031370C">
            <w:pPr>
              <w:pStyle w:val="ListParagraph"/>
              <w:numPr>
                <w:ilvl w:val="0"/>
                <w:numId w:val="7"/>
              </w:numPr>
              <w:spacing w:before="12"/>
              <w:rPr>
                <w:rFonts w:ascii="Calibri" w:hAnsi="Calibri" w:cs="Calibri"/>
                <w:sz w:val="22"/>
                <w:szCs w:val="22"/>
              </w:rPr>
            </w:pPr>
            <w:r w:rsidRPr="0031370C">
              <w:rPr>
                <w:rFonts w:ascii="Calibri" w:hAnsi="Calibri" w:cs="Calibri"/>
                <w:sz w:val="22"/>
                <w:szCs w:val="22"/>
              </w:rPr>
              <w:t>Translation and Interpreting</w:t>
            </w:r>
          </w:p>
          <w:p w14:paraId="4BDBA585" w14:textId="77777777" w:rsidR="0031370C" w:rsidRPr="0031370C" w:rsidRDefault="0031370C" w:rsidP="0031370C">
            <w:pPr>
              <w:pStyle w:val="ListParagraph"/>
              <w:numPr>
                <w:ilvl w:val="0"/>
                <w:numId w:val="7"/>
              </w:numPr>
              <w:spacing w:before="12"/>
              <w:rPr>
                <w:rFonts w:ascii="Calibri" w:hAnsi="Calibri" w:cs="Calibri"/>
                <w:sz w:val="22"/>
                <w:szCs w:val="22"/>
              </w:rPr>
            </w:pPr>
            <w:r w:rsidRPr="0031370C">
              <w:rPr>
                <w:rFonts w:ascii="Calibri" w:hAnsi="Calibri" w:cs="Calibri"/>
                <w:sz w:val="22"/>
                <w:szCs w:val="22"/>
              </w:rPr>
              <w:t>Accounting</w:t>
            </w:r>
          </w:p>
          <w:p w14:paraId="269DA8F5" w14:textId="77777777" w:rsidR="0031370C" w:rsidRPr="0031370C" w:rsidRDefault="0031370C" w:rsidP="0031370C">
            <w:pPr>
              <w:pStyle w:val="ListParagraph"/>
              <w:numPr>
                <w:ilvl w:val="0"/>
                <w:numId w:val="7"/>
              </w:numPr>
              <w:spacing w:before="12"/>
              <w:rPr>
                <w:rFonts w:ascii="Calibri" w:hAnsi="Calibri" w:cs="Calibri"/>
                <w:sz w:val="22"/>
                <w:szCs w:val="22"/>
              </w:rPr>
            </w:pPr>
            <w:r w:rsidRPr="0031370C">
              <w:rPr>
                <w:rFonts w:ascii="Calibri" w:hAnsi="Calibri" w:cs="Calibri"/>
                <w:sz w:val="22"/>
                <w:szCs w:val="22"/>
              </w:rPr>
              <w:t>Planning / Event Planning</w:t>
            </w:r>
          </w:p>
          <w:p w14:paraId="24D02AC0" w14:textId="72451BA2" w:rsidR="0031370C" w:rsidRPr="0031370C" w:rsidRDefault="0031370C" w:rsidP="0031370C">
            <w:pPr>
              <w:pStyle w:val="ListParagraph"/>
              <w:numPr>
                <w:ilvl w:val="0"/>
                <w:numId w:val="7"/>
              </w:numPr>
              <w:spacing w:before="12"/>
              <w:rPr>
                <w:rFonts w:ascii="Calibri" w:hAnsi="Calibri" w:cs="Calibri"/>
                <w:sz w:val="22"/>
                <w:szCs w:val="22"/>
              </w:rPr>
            </w:pPr>
            <w:r w:rsidRPr="0031370C">
              <w:rPr>
                <w:rFonts w:ascii="Calibri" w:hAnsi="Calibri" w:cs="Calibri"/>
                <w:sz w:val="22"/>
                <w:szCs w:val="22"/>
              </w:rPr>
              <w:t>Database Management</w:t>
            </w:r>
          </w:p>
          <w:p w14:paraId="6104D8AC" w14:textId="77777777" w:rsidR="0031370C" w:rsidRPr="0031370C" w:rsidRDefault="0031370C" w:rsidP="0031370C">
            <w:pPr>
              <w:pStyle w:val="ListParagraph"/>
              <w:numPr>
                <w:ilvl w:val="0"/>
                <w:numId w:val="7"/>
              </w:numPr>
              <w:spacing w:before="12"/>
              <w:rPr>
                <w:rFonts w:ascii="Calibri" w:hAnsi="Calibri" w:cs="Calibri"/>
                <w:sz w:val="22"/>
                <w:szCs w:val="22"/>
              </w:rPr>
            </w:pPr>
            <w:r w:rsidRPr="0031370C">
              <w:rPr>
                <w:rFonts w:ascii="Calibri" w:hAnsi="Calibri" w:cs="Calibri"/>
                <w:sz w:val="22"/>
                <w:szCs w:val="22"/>
              </w:rPr>
              <w:t>Desktop Support</w:t>
            </w:r>
          </w:p>
          <w:p w14:paraId="6D656D9C" w14:textId="47568489" w:rsidR="0031370C" w:rsidRPr="003B2793" w:rsidRDefault="0031370C" w:rsidP="003B2793">
            <w:pPr>
              <w:pStyle w:val="ListParagraph"/>
              <w:numPr>
                <w:ilvl w:val="0"/>
                <w:numId w:val="7"/>
              </w:numPr>
              <w:spacing w:before="12"/>
              <w:rPr>
                <w:rFonts w:ascii="Calibri" w:hAnsi="Calibri" w:cs="Calibri"/>
                <w:sz w:val="22"/>
                <w:szCs w:val="22"/>
              </w:rPr>
            </w:pPr>
            <w:r w:rsidRPr="0031370C">
              <w:rPr>
                <w:rFonts w:ascii="Calibri" w:hAnsi="Calibri" w:cs="Calibri"/>
                <w:sz w:val="22"/>
                <w:szCs w:val="22"/>
              </w:rPr>
              <w:t>Time Management</w:t>
            </w:r>
          </w:p>
          <w:p w14:paraId="1EB80DE0" w14:textId="77777777" w:rsidR="00283F62" w:rsidRPr="00E86E3C" w:rsidRDefault="002D6CB2" w:rsidP="0031370C">
            <w:pPr>
              <w:pStyle w:val="ListParagraph"/>
              <w:numPr>
                <w:ilvl w:val="0"/>
                <w:numId w:val="7"/>
              </w:numPr>
              <w:spacing w:before="12"/>
              <w:rPr>
                <w:rFonts w:ascii="Calibri" w:hAnsi="Calibri" w:cs="Calibri"/>
                <w:sz w:val="22"/>
                <w:szCs w:val="22"/>
              </w:rPr>
            </w:pPr>
            <w:r w:rsidRPr="00E86E3C">
              <w:rPr>
                <w:rFonts w:ascii="Calibri" w:hAnsi="Calibri" w:cs="Calibri"/>
                <w:sz w:val="22"/>
                <w:szCs w:val="22"/>
              </w:rPr>
              <w:t>Positive attitude and Culturally-sensitive.</w:t>
            </w:r>
          </w:p>
          <w:p w14:paraId="15F90B1E" w14:textId="45BE8BF4" w:rsidR="00E86E3C" w:rsidRDefault="00E86E3C" w:rsidP="0031370C">
            <w:pPr>
              <w:pStyle w:val="ListParagraph"/>
              <w:numPr>
                <w:ilvl w:val="0"/>
                <w:numId w:val="7"/>
              </w:numPr>
              <w:spacing w:before="12"/>
              <w:rPr>
                <w:rFonts w:ascii="Calibri" w:hAnsi="Calibri" w:cs="Calibri"/>
              </w:rPr>
            </w:pPr>
            <w:r w:rsidRPr="00E86E3C">
              <w:rPr>
                <w:rFonts w:ascii="Calibri" w:hAnsi="Calibri" w:cs="Calibri"/>
                <w:sz w:val="22"/>
                <w:szCs w:val="22"/>
              </w:rPr>
              <w:t>Good experience in KOPO</w:t>
            </w:r>
            <w:r w:rsidRPr="00E86E3C">
              <w:rPr>
                <w:rFonts w:ascii="Calibri" w:hAnsi="Calibri" w:cs="Calibri"/>
              </w:rPr>
              <w:t xml:space="preserve"> </w:t>
            </w:r>
          </w:p>
          <w:p w14:paraId="76C3BCF2" w14:textId="66127A7A" w:rsidR="00487919" w:rsidRPr="00E572D6" w:rsidRDefault="00487919" w:rsidP="00487919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t>Certifications</w:t>
            </w:r>
          </w:p>
          <w:p w14:paraId="7C5E5FCB" w14:textId="3B39E116" w:rsidR="00487919" w:rsidRPr="00487919" w:rsidRDefault="00487919" w:rsidP="0031370C">
            <w:pPr>
              <w:pStyle w:val="BodyText"/>
              <w:numPr>
                <w:ilvl w:val="0"/>
                <w:numId w:val="7"/>
              </w:numPr>
              <w:spacing w:line="316" w:lineRule="exac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Psychological First Aid ToT (PFA- </w:t>
            </w:r>
            <w:r w:rsidR="007951A8">
              <w:rPr>
                <w:rFonts w:ascii="Calibri" w:hAnsi="Calibri" w:cs="Calibri"/>
                <w:sz w:val="22"/>
                <w:szCs w:val="22"/>
              </w:rPr>
              <w:t>ToT)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by WFBH/ Weh Center</w:t>
            </w:r>
          </w:p>
          <w:p w14:paraId="4E349057" w14:textId="3A4B7899" w:rsidR="00487919" w:rsidRDefault="00487919" w:rsidP="0031370C">
            <w:pPr>
              <w:pStyle w:val="BodyText"/>
              <w:numPr>
                <w:ilvl w:val="0"/>
                <w:numId w:val="7"/>
              </w:numPr>
              <w:spacing w:line="316" w:lineRule="exac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Psychological First Aid (PFA) by WFBH/ Weh Center</w:t>
            </w:r>
          </w:p>
          <w:p w14:paraId="51924055" w14:textId="2EF2A7D2" w:rsidR="00487919" w:rsidRPr="002D6CB2" w:rsidRDefault="00487919" w:rsidP="0031370C">
            <w:pPr>
              <w:pStyle w:val="BodyText"/>
              <w:numPr>
                <w:ilvl w:val="0"/>
                <w:numId w:val="7"/>
              </w:numPr>
              <w:spacing w:line="316" w:lineRule="exac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Computer Course (Intermediate Level) by WFBH/ Weh Center</w:t>
            </w:r>
          </w:p>
          <w:p w14:paraId="2B550C62" w14:textId="4CC40D08" w:rsidR="00487919" w:rsidRPr="002D6CB2" w:rsidRDefault="00487919" w:rsidP="0031370C">
            <w:pPr>
              <w:pStyle w:val="BodyText"/>
              <w:numPr>
                <w:ilvl w:val="0"/>
                <w:numId w:val="7"/>
              </w:numPr>
              <w:spacing w:line="316" w:lineRule="exac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Public Speaking Course by WFBH/ Weh Center</w:t>
            </w:r>
          </w:p>
          <w:p w14:paraId="0E2C2EFB" w14:textId="77777777" w:rsidR="00283F62" w:rsidRPr="00283F62" w:rsidRDefault="00283F62" w:rsidP="00283F62"/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C4F3179B1F4940ADB410E8240439CEAD"/>
              </w:placeholder>
              <w:temporary/>
              <w:showingPlcHdr/>
            </w:sdtPr>
            <w:sdtEndPr/>
            <w:sdtContent>
              <w:p w14:paraId="501305AF" w14:textId="77777777" w:rsidR="00905C7E" w:rsidRPr="00E572D6" w:rsidRDefault="00905C7E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p w14:paraId="04CDF4C0" w14:textId="77777777" w:rsidR="005D7BE9" w:rsidRDefault="005D7BE9" w:rsidP="008B1F05">
            <w:pPr>
              <w:rPr>
                <w:rFonts w:ascii="Calibri" w:hAnsi="Calibri" w:cs="Calibri"/>
              </w:rPr>
            </w:pPr>
          </w:p>
          <w:p w14:paraId="6C332BFC" w14:textId="02F1C541" w:rsidR="008B1F05" w:rsidRDefault="005A747A" w:rsidP="008B1F0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Name: </w:t>
            </w:r>
            <w:r w:rsidR="00DC0CFB">
              <w:rPr>
                <w:rFonts w:ascii="Calibri" w:hAnsi="Calibri" w:cs="Calibri"/>
              </w:rPr>
              <w:t>Azeez Kamal</w:t>
            </w:r>
            <w:r w:rsidR="00273877">
              <w:rPr>
                <w:rFonts w:ascii="Calibri" w:hAnsi="Calibri" w:cs="Calibri"/>
              </w:rPr>
              <w:t xml:space="preserve"> </w:t>
            </w:r>
          </w:p>
          <w:p w14:paraId="022B5245" w14:textId="6D036C57" w:rsidR="00273877" w:rsidRDefault="005A747A" w:rsidP="0027387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Position: </w:t>
            </w:r>
            <w:r w:rsidR="00DC0CFB">
              <w:rPr>
                <w:rFonts w:ascii="Calibri" w:hAnsi="Calibri" w:cs="Calibri"/>
              </w:rPr>
              <w:t>Admin Officer</w:t>
            </w:r>
          </w:p>
          <w:p w14:paraId="52FFCDF3" w14:textId="62FA875F" w:rsidR="008B1F05" w:rsidRDefault="005A747A" w:rsidP="008B1F05">
            <w:pPr>
              <w:rPr>
                <w:rFonts w:ascii="Calibri" w:hAnsi="Calibri" w:cs="Calibri"/>
              </w:rPr>
            </w:pPr>
            <w:r w:rsidRPr="001A7205">
              <w:rPr>
                <w:rFonts w:ascii="Calibri" w:hAnsi="Calibri" w:cs="Calibri"/>
              </w:rPr>
              <w:t xml:space="preserve">NGO </w:t>
            </w:r>
            <w:r w:rsidR="00CC304A" w:rsidRPr="001A7205">
              <w:rPr>
                <w:rFonts w:ascii="Calibri" w:hAnsi="Calibri" w:cs="Calibri"/>
              </w:rPr>
              <w:t>Name</w:t>
            </w:r>
            <w:r w:rsidR="00CC304A">
              <w:rPr>
                <w:rFonts w:ascii="Calibri" w:hAnsi="Calibri" w:cs="Calibri"/>
              </w:rPr>
              <w:t>:</w:t>
            </w:r>
            <w:r>
              <w:rPr>
                <w:rFonts w:ascii="Calibri" w:hAnsi="Calibri" w:cs="Calibri"/>
              </w:rPr>
              <w:t xml:space="preserve"> </w:t>
            </w:r>
            <w:r w:rsidR="00DC0CFB">
              <w:rPr>
                <w:rFonts w:ascii="Calibri" w:hAnsi="Calibri" w:cs="Calibri"/>
              </w:rPr>
              <w:t xml:space="preserve">Signature Tower </w:t>
            </w:r>
          </w:p>
          <w:p w14:paraId="3A8CB58D" w14:textId="1AB22409" w:rsidR="008B1F05" w:rsidRDefault="005A747A" w:rsidP="00273877">
            <w:pPr>
              <w:rPr>
                <w:rFonts w:ascii="Calibri" w:hAnsi="Calibri" w:cs="Calibri"/>
              </w:rPr>
            </w:pPr>
            <w:r w:rsidRPr="001A7205">
              <w:rPr>
                <w:rFonts w:ascii="Calibri" w:hAnsi="Calibri" w:cs="Calibri"/>
              </w:rPr>
              <w:t xml:space="preserve">Mobile </w:t>
            </w:r>
            <w:r w:rsidR="00CC304A" w:rsidRPr="001A7205">
              <w:rPr>
                <w:rFonts w:ascii="Calibri" w:hAnsi="Calibri" w:cs="Calibri"/>
              </w:rPr>
              <w:t>No</w:t>
            </w:r>
            <w:r w:rsidR="00CC304A">
              <w:rPr>
                <w:rFonts w:ascii="Calibri" w:hAnsi="Calibri" w:cs="Calibri"/>
              </w:rPr>
              <w:t>:</w:t>
            </w:r>
            <w:r>
              <w:rPr>
                <w:rFonts w:ascii="Calibri" w:hAnsi="Calibri" w:cs="Calibri"/>
              </w:rPr>
              <w:t xml:space="preserve"> </w:t>
            </w:r>
            <w:r w:rsidR="00273877">
              <w:rPr>
                <w:rFonts w:ascii="Calibri" w:hAnsi="Calibri" w:cs="Calibri"/>
              </w:rPr>
              <w:t>07</w:t>
            </w:r>
            <w:r w:rsidR="00DC0CFB">
              <w:rPr>
                <w:rFonts w:ascii="Calibri" w:hAnsi="Calibri" w:cs="Calibri"/>
              </w:rPr>
              <w:t>503868460</w:t>
            </w:r>
            <w:r w:rsidR="00273877">
              <w:rPr>
                <w:rFonts w:ascii="Calibri" w:hAnsi="Calibri" w:cs="Calibri"/>
              </w:rPr>
              <w:t xml:space="preserve"> </w:t>
            </w:r>
          </w:p>
          <w:p w14:paraId="49BBD471" w14:textId="77777777" w:rsidR="00487919" w:rsidRPr="00273877" w:rsidRDefault="00487919" w:rsidP="00273877">
            <w:pPr>
              <w:rPr>
                <w:rStyle w:val="Hyperlink"/>
                <w:rFonts w:ascii="Calibri" w:hAnsi="Calibri" w:cs="Calibri"/>
                <w:color w:val="auto"/>
                <w:u w:val="none"/>
              </w:rPr>
            </w:pPr>
          </w:p>
          <w:p w14:paraId="431DBDA3" w14:textId="77777777" w:rsidR="001A7205" w:rsidRDefault="001A7205" w:rsidP="008B1F05">
            <w:pPr>
              <w:rPr>
                <w:rStyle w:val="Hyperlink"/>
                <w:rFonts w:ascii="Calibri" w:hAnsi="Calibri" w:cs="Calibri"/>
              </w:rPr>
            </w:pPr>
          </w:p>
          <w:p w14:paraId="6700E0C4" w14:textId="7175F0D0" w:rsidR="001A7205" w:rsidRPr="001A7205" w:rsidRDefault="001A7205" w:rsidP="008B1F05">
            <w:pPr>
              <w:rPr>
                <w:rFonts w:ascii="Calibri" w:hAnsi="Calibri" w:cs="Calibri"/>
              </w:rPr>
            </w:pPr>
            <w:r w:rsidRPr="001A7205">
              <w:rPr>
                <w:rFonts w:ascii="Calibri" w:hAnsi="Calibri" w:cs="Calibri"/>
              </w:rPr>
              <w:t xml:space="preserve">Name: </w:t>
            </w:r>
            <w:r w:rsidR="00273877">
              <w:rPr>
                <w:rFonts w:ascii="Calibri" w:hAnsi="Calibri" w:cs="Calibri"/>
              </w:rPr>
              <w:t xml:space="preserve">Rageb </w:t>
            </w:r>
            <w:r w:rsidR="003B2793">
              <w:rPr>
                <w:rFonts w:ascii="Calibri" w:hAnsi="Calibri" w:cs="Calibri"/>
              </w:rPr>
              <w:t>Ahmed</w:t>
            </w:r>
          </w:p>
          <w:p w14:paraId="27BBB524" w14:textId="002D1249" w:rsidR="001A7205" w:rsidRPr="001A7205" w:rsidRDefault="001A7205" w:rsidP="00273877">
            <w:pPr>
              <w:rPr>
                <w:rFonts w:ascii="Calibri" w:hAnsi="Calibri" w:cs="Calibri"/>
              </w:rPr>
            </w:pPr>
            <w:r w:rsidRPr="001A7205">
              <w:rPr>
                <w:rFonts w:ascii="Calibri" w:hAnsi="Calibri" w:cs="Calibri"/>
              </w:rPr>
              <w:t>Position:</w:t>
            </w:r>
            <w:r w:rsidR="00273877">
              <w:rPr>
                <w:rFonts w:ascii="Calibri" w:hAnsi="Calibri" w:cs="Calibri"/>
              </w:rPr>
              <w:t xml:space="preserve"> Manger of health center </w:t>
            </w:r>
          </w:p>
          <w:p w14:paraId="6720FC2B" w14:textId="4DB3B548" w:rsidR="001A7205" w:rsidRPr="001A7205" w:rsidRDefault="005A747A" w:rsidP="008B1F0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Center</w:t>
            </w:r>
            <w:r w:rsidR="001A7205" w:rsidRPr="001A7205">
              <w:rPr>
                <w:rFonts w:ascii="Calibri" w:hAnsi="Calibri" w:cs="Calibri"/>
              </w:rPr>
              <w:t xml:space="preserve"> Name:</w:t>
            </w:r>
            <w:r w:rsidR="00273877">
              <w:rPr>
                <w:rFonts w:ascii="Calibri" w:hAnsi="Calibri" w:cs="Calibri"/>
              </w:rPr>
              <w:t xml:space="preserve"> Avro city health center </w:t>
            </w:r>
          </w:p>
          <w:p w14:paraId="7776F282" w14:textId="77777777" w:rsidR="001A7205" w:rsidRDefault="001A7205" w:rsidP="008B1F05">
            <w:pPr>
              <w:rPr>
                <w:rFonts w:ascii="Calibri" w:hAnsi="Calibri" w:cs="Calibri"/>
              </w:rPr>
            </w:pPr>
            <w:r w:rsidRPr="001A7205">
              <w:rPr>
                <w:rFonts w:ascii="Calibri" w:hAnsi="Calibri" w:cs="Calibri"/>
              </w:rPr>
              <w:t>Mobile No:</w:t>
            </w:r>
            <w:r w:rsidR="00273877">
              <w:rPr>
                <w:rFonts w:ascii="Calibri" w:hAnsi="Calibri" w:cs="Calibri"/>
              </w:rPr>
              <w:t xml:space="preserve"> 07501143896 </w:t>
            </w:r>
          </w:p>
          <w:p w14:paraId="29424CDB" w14:textId="77777777" w:rsidR="005A747A" w:rsidRDefault="005A747A" w:rsidP="008B1F05">
            <w:pPr>
              <w:rPr>
                <w:rFonts w:ascii="Calibri" w:hAnsi="Calibri" w:cs="Calibri"/>
              </w:rPr>
            </w:pPr>
          </w:p>
          <w:p w14:paraId="6F8B2920" w14:textId="51458087" w:rsidR="005A747A" w:rsidRDefault="00CC304A" w:rsidP="008B1F0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Name:</w:t>
            </w:r>
            <w:r w:rsidR="005A747A">
              <w:rPr>
                <w:rFonts w:ascii="Calibri" w:hAnsi="Calibri" w:cs="Calibri"/>
              </w:rPr>
              <w:t xml:space="preserve"> Ali L</w:t>
            </w:r>
            <w:r>
              <w:rPr>
                <w:rFonts w:ascii="Calibri" w:hAnsi="Calibri" w:cs="Calibri"/>
              </w:rPr>
              <w:t>a</w:t>
            </w:r>
            <w:r w:rsidR="005A747A">
              <w:rPr>
                <w:rFonts w:ascii="Calibri" w:hAnsi="Calibri" w:cs="Calibri"/>
              </w:rPr>
              <w:t xml:space="preserve">ith </w:t>
            </w:r>
          </w:p>
          <w:p w14:paraId="48B599F9" w14:textId="023E7350" w:rsidR="005A747A" w:rsidRDefault="005A747A" w:rsidP="008B1F0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Position: QIPs-Project Manager </w:t>
            </w:r>
          </w:p>
          <w:p w14:paraId="79E0CE47" w14:textId="30DA639C" w:rsidR="005A747A" w:rsidRDefault="005A747A" w:rsidP="008B1F0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NGO Name: ACTED</w:t>
            </w:r>
          </w:p>
          <w:p w14:paraId="1C4CC062" w14:textId="7458CDE1" w:rsidR="005A747A" w:rsidRPr="0035642C" w:rsidRDefault="005A747A" w:rsidP="0035642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Email: </w:t>
            </w:r>
            <w:hyperlink r:id="rId12" w:history="1">
              <w:r w:rsidRPr="00D635F5">
                <w:rPr>
                  <w:rStyle w:val="Hyperlink"/>
                  <w:rFonts w:ascii="Calibri" w:hAnsi="Calibri" w:cs="Calibri"/>
                </w:rPr>
                <w:t>ali.laith@acted.org</w:t>
              </w:r>
            </w:hyperlink>
          </w:p>
        </w:tc>
      </w:tr>
      <w:tr w:rsidR="00905C7E" w14:paraId="5BAA4BB4" w14:textId="77777777" w:rsidTr="00273877">
        <w:trPr>
          <w:trHeight w:val="1164"/>
        </w:trPr>
        <w:tc>
          <w:tcPr>
            <w:tcW w:w="719" w:type="dxa"/>
          </w:tcPr>
          <w:p w14:paraId="270DC40F" w14:textId="77777777" w:rsidR="00905C7E" w:rsidRPr="0056708E" w:rsidRDefault="00905C7E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2941" w:type="dxa"/>
            <w:gridSpan w:val="2"/>
          </w:tcPr>
          <w:p w14:paraId="5627444C" w14:textId="7090421C" w:rsidR="00905C7E" w:rsidRDefault="00905C7E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14:paraId="3B73F113" w14:textId="77777777" w:rsidR="008C379A" w:rsidRDefault="008C379A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14:paraId="75DF7B07" w14:textId="77777777" w:rsidR="00A11B96" w:rsidRDefault="00A11B96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14:paraId="197FBBBF" w14:textId="77777777" w:rsidR="00A11B96" w:rsidRDefault="00A11B96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14:paraId="69F43B18" w14:textId="24C40256" w:rsidR="00283F62" w:rsidRDefault="00283F62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14:paraId="0E9A57EA" w14:textId="522B6819" w:rsidR="00487919" w:rsidRDefault="00487919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14:paraId="521B0057" w14:textId="77777777" w:rsidR="00487919" w:rsidRDefault="00487919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14:paraId="598BF5B6" w14:textId="77777777" w:rsidR="008C379A" w:rsidRDefault="008C379A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  <w:r>
              <w:rPr>
                <w:rFonts w:ascii="Calibri" w:hAnsi="Calibri" w:cs="Calibri"/>
                <w:color w:val="0F3955" w:themeColor="accent2"/>
              </w:rPr>
              <w:t xml:space="preserve">       </w:t>
            </w:r>
            <w:r w:rsidR="00873312" w:rsidRPr="00873312">
              <w:rPr>
                <w:rFonts w:asciiTheme="majorHAnsi" w:hAnsiTheme="majorHAnsi" w:cs="Georgia"/>
                <w:b/>
                <w:bCs/>
                <w:color w:val="672B46" w:themeColor="accent3" w:themeShade="80"/>
                <w:sz w:val="24"/>
                <w:u w:val="single"/>
              </w:rPr>
              <w:t>Contact Details</w:t>
            </w:r>
          </w:p>
          <w:p w14:paraId="695E39D5" w14:textId="77777777" w:rsidR="008C379A" w:rsidRPr="0056708E" w:rsidRDefault="008C379A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  <w:r>
              <w:rPr>
                <w:rFonts w:ascii="Calibri" w:hAnsi="Calibri" w:cs="Calibri"/>
                <w:color w:val="0F3955" w:themeColor="accent2"/>
              </w:rPr>
              <w:t xml:space="preserve">        </w:t>
            </w:r>
          </w:p>
        </w:tc>
        <w:tc>
          <w:tcPr>
            <w:tcW w:w="250" w:type="dxa"/>
            <w:vMerge/>
          </w:tcPr>
          <w:p w14:paraId="5EDD7DBD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75" w:type="dxa"/>
            <w:vMerge/>
          </w:tcPr>
          <w:p w14:paraId="722DA1EF" w14:textId="77777777" w:rsidR="00905C7E" w:rsidRPr="00590471" w:rsidRDefault="00905C7E" w:rsidP="00222466"/>
        </w:tc>
      </w:tr>
      <w:tr w:rsidR="00905C7E" w14:paraId="34FA1224" w14:textId="77777777" w:rsidTr="00273877">
        <w:trPr>
          <w:trHeight w:val="543"/>
        </w:trPr>
        <w:tc>
          <w:tcPr>
            <w:tcW w:w="719" w:type="dxa"/>
          </w:tcPr>
          <w:p w14:paraId="2F27183A" w14:textId="77777777" w:rsidR="00905C7E" w:rsidRPr="008C379A" w:rsidRDefault="008C379A" w:rsidP="008C379A">
            <w:pPr>
              <w:pStyle w:val="Information"/>
              <w:rPr>
                <w:sz w:val="22"/>
                <w:szCs w:val="18"/>
              </w:rPr>
            </w:pPr>
            <w:r w:rsidRPr="008C379A">
              <w:rPr>
                <w:noProof/>
                <w:sz w:val="22"/>
                <w:szCs w:val="18"/>
              </w:rPr>
              <mc:AlternateContent>
                <mc:Choice Requires="wpg">
                  <w:drawing>
                    <wp:inline distT="0" distB="0" distL="0" distR="0" wp14:anchorId="1DB2AFF0" wp14:editId="6B143B0A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37DC8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i/a7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i/a7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5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6" w:type="dxa"/>
            <w:tcMar>
              <w:left w:w="0" w:type="dxa"/>
              <w:right w:w="0" w:type="dxa"/>
            </w:tcMar>
            <w:vAlign w:val="center"/>
          </w:tcPr>
          <w:p w14:paraId="09D928C3" w14:textId="77777777" w:rsidR="00905C7E" w:rsidRPr="008C379A" w:rsidRDefault="00905C7E" w:rsidP="008C379A">
            <w:pPr>
              <w:pStyle w:val="Information"/>
              <w:rPr>
                <w:sz w:val="22"/>
                <w:szCs w:val="18"/>
              </w:rPr>
            </w:pPr>
          </w:p>
        </w:tc>
        <w:tc>
          <w:tcPr>
            <w:tcW w:w="2675" w:type="dxa"/>
            <w:vAlign w:val="center"/>
          </w:tcPr>
          <w:p w14:paraId="6AFD8373" w14:textId="3BE73BC3" w:rsidR="00905C7E" w:rsidRPr="008C379A" w:rsidRDefault="00487919" w:rsidP="00160EBF">
            <w:pPr>
              <w:pStyle w:val="Information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Masike, Duhok</w:t>
            </w:r>
            <w:r w:rsidR="008C379A" w:rsidRPr="008C379A">
              <w:rPr>
                <w:sz w:val="22"/>
                <w:szCs w:val="18"/>
              </w:rPr>
              <w:t>, Iraq</w:t>
            </w:r>
          </w:p>
        </w:tc>
        <w:tc>
          <w:tcPr>
            <w:tcW w:w="250" w:type="dxa"/>
            <w:vMerge/>
          </w:tcPr>
          <w:p w14:paraId="1AA8BEFA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75" w:type="dxa"/>
            <w:vMerge/>
          </w:tcPr>
          <w:p w14:paraId="56B33B62" w14:textId="77777777" w:rsidR="00905C7E" w:rsidRDefault="00905C7E" w:rsidP="005801E5">
            <w:pPr>
              <w:pStyle w:val="Heading1"/>
            </w:pPr>
          </w:p>
        </w:tc>
      </w:tr>
      <w:tr w:rsidR="00905C7E" w14:paraId="0A0B9688" w14:textId="77777777" w:rsidTr="00273877">
        <w:trPr>
          <w:trHeight w:val="183"/>
        </w:trPr>
        <w:tc>
          <w:tcPr>
            <w:tcW w:w="719" w:type="dxa"/>
          </w:tcPr>
          <w:p w14:paraId="7896CC5C" w14:textId="77777777" w:rsidR="00905C7E" w:rsidRPr="008C379A" w:rsidRDefault="00905C7E" w:rsidP="008C379A">
            <w:pPr>
              <w:pStyle w:val="Information"/>
              <w:rPr>
                <w:sz w:val="22"/>
                <w:szCs w:val="18"/>
              </w:rPr>
            </w:pPr>
          </w:p>
        </w:tc>
        <w:tc>
          <w:tcPr>
            <w:tcW w:w="2941" w:type="dxa"/>
            <w:gridSpan w:val="2"/>
            <w:vAlign w:val="center"/>
          </w:tcPr>
          <w:p w14:paraId="4C2AEB18" w14:textId="77777777" w:rsidR="00905C7E" w:rsidRPr="008C379A" w:rsidRDefault="00905C7E" w:rsidP="008C379A">
            <w:pPr>
              <w:pStyle w:val="Information"/>
              <w:rPr>
                <w:sz w:val="22"/>
                <w:szCs w:val="18"/>
              </w:rPr>
            </w:pPr>
          </w:p>
        </w:tc>
        <w:tc>
          <w:tcPr>
            <w:tcW w:w="250" w:type="dxa"/>
            <w:vMerge/>
          </w:tcPr>
          <w:p w14:paraId="2589D35C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75" w:type="dxa"/>
            <w:vMerge/>
          </w:tcPr>
          <w:p w14:paraId="337E2985" w14:textId="77777777" w:rsidR="00905C7E" w:rsidRDefault="00905C7E" w:rsidP="005801E5">
            <w:pPr>
              <w:pStyle w:val="Heading1"/>
            </w:pPr>
          </w:p>
        </w:tc>
      </w:tr>
      <w:tr w:rsidR="00160EBF" w14:paraId="1C281F2F" w14:textId="77777777" w:rsidTr="00273877">
        <w:trPr>
          <w:trHeight w:val="624"/>
        </w:trPr>
        <w:tc>
          <w:tcPr>
            <w:tcW w:w="719" w:type="dxa"/>
          </w:tcPr>
          <w:p w14:paraId="799A9042" w14:textId="77777777" w:rsidR="00160EBF" w:rsidRPr="008C379A" w:rsidRDefault="00160EBF" w:rsidP="008C379A">
            <w:pPr>
              <w:pStyle w:val="Information"/>
              <w:rPr>
                <w:sz w:val="22"/>
                <w:szCs w:val="18"/>
              </w:rPr>
            </w:pPr>
            <w:r w:rsidRPr="008C379A">
              <w:rPr>
                <w:noProof/>
                <w:sz w:val="22"/>
                <w:szCs w:val="18"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 wp14:anchorId="323C9A98" wp14:editId="50EA34A5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155575</wp:posOffset>
                      </wp:positionV>
                      <wp:extent cx="337820" cy="337185"/>
                      <wp:effectExtent l="0" t="0" r="5080" b="5715"/>
                      <wp:wrapThrough wrapText="bothSides">
                        <wp:wrapPolygon edited="0">
                          <wp:start x="3654" y="0"/>
                          <wp:lineTo x="0" y="3661"/>
                          <wp:lineTo x="0" y="17085"/>
                          <wp:lineTo x="2436" y="20746"/>
                          <wp:lineTo x="18271" y="20746"/>
                          <wp:lineTo x="20707" y="17085"/>
                          <wp:lineTo x="20707" y="2441"/>
                          <wp:lineTo x="15835" y="0"/>
                          <wp:lineTo x="3654" y="0"/>
                        </wp:wrapPolygon>
                      </wp:wrapThrough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2" o:spid="_x0000_s1026" alt="Description: phone icon" style="position:absolute;margin-left:-.5pt;margin-top:12.25pt;width:26.6pt;height:26.55pt;z-index:-251655168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WcGuT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nlHaf3wAAAAcBAAAPAAAAZHJzL2Rvd25y&#10;ZXYueG1sTI9BS8NAFITvgv9heYK3dpNo2hLzUkpRT0WwFaS31+xrEprdDdltkv5715MehxlmvsnX&#10;k27FwL1rrEGI5xEINqVVjakQvg5vsxUI58koaq1hhBs7WBf3dzllyo7mk4e9r0QoMS4jhNr7LpPS&#10;lTVrcnPbsQne2faafJB9JVVPYyjXrUyiaCE1NSYs1NTxtubysr9qhPeRxs1T/DrsLuft7XhIP753&#10;MSM+PkybFxCeJ/8Xhl/8gA5FYDrZq1FOtAizOFzxCMlzCiL4aZKAOCEslwuQRS7/8xc/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MkcMAA&#10;AADcAAAADwAAAGRycy9kb3ducmV2LnhtbERPS4vCMBC+L/gfwgje1mRVRLtGEUWRvfnA89CMbbGZ&#10;1CZq9debBcHbfHzPmcwaW4ob1b5wrOGnq0AQp84UnGk47FffIxA+IBssHZOGB3mYTVtfE0yMu/OW&#10;bruQiRjCPkENeQhVIqVPc7Lou64ijtzJ1RZDhHUmTY33GG5L2VNqKC0WHBtyrGiRU3reXa2GcHHV&#10;aZkdn2s1eP6Zweg87qmD1p12M/8FEagJH/HbvTFx/rAP/8/EC+T0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IMkcMAAAADcAAAADwAAAAAAAAAAAAAAAACYAgAAZHJzL2Rvd25y&#10;ZXYueG1sUEsFBgAAAAAEAAQA9QAAAIUD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b2606e [3207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7" o:title="Phone icon"/>
                        <v:path arrowok="t"/>
                      </v:shape>
                      <w10:wrap type="through"/>
                    </v:group>
                  </w:pict>
                </mc:Fallback>
              </mc:AlternateContent>
            </w:r>
          </w:p>
        </w:tc>
        <w:tc>
          <w:tcPr>
            <w:tcW w:w="2941" w:type="dxa"/>
            <w:gridSpan w:val="2"/>
            <w:tcMar>
              <w:left w:w="0" w:type="dxa"/>
              <w:right w:w="0" w:type="dxa"/>
            </w:tcMar>
            <w:vAlign w:val="center"/>
          </w:tcPr>
          <w:p w14:paraId="399D1E4D" w14:textId="429BA31F" w:rsidR="00160EBF" w:rsidRPr="008C379A" w:rsidRDefault="00160EBF" w:rsidP="00793BA0">
            <w:pPr>
              <w:pStyle w:val="Information"/>
              <w:rPr>
                <w:sz w:val="22"/>
                <w:szCs w:val="18"/>
              </w:rPr>
            </w:pPr>
            <w:r>
              <w:rPr>
                <w:rFonts w:hint="cs"/>
                <w:sz w:val="22"/>
                <w:szCs w:val="18"/>
                <w:rtl/>
              </w:rPr>
              <w:t xml:space="preserve">      </w:t>
            </w:r>
            <w:r w:rsidR="00793BA0">
              <w:rPr>
                <w:sz w:val="22"/>
                <w:szCs w:val="18"/>
              </w:rPr>
              <w:t xml:space="preserve">0751 </w:t>
            </w:r>
            <w:r w:rsidR="0072315C">
              <w:rPr>
                <w:sz w:val="22"/>
                <w:szCs w:val="18"/>
              </w:rPr>
              <w:t xml:space="preserve">155 </w:t>
            </w:r>
            <w:r w:rsidR="00DF076E">
              <w:rPr>
                <w:sz w:val="22"/>
                <w:szCs w:val="18"/>
              </w:rPr>
              <w:t>1790</w:t>
            </w:r>
            <w:r>
              <w:rPr>
                <w:rFonts w:hint="cs"/>
                <w:sz w:val="22"/>
                <w:szCs w:val="18"/>
                <w:rtl/>
              </w:rPr>
              <w:t xml:space="preserve">   </w:t>
            </w:r>
          </w:p>
        </w:tc>
        <w:tc>
          <w:tcPr>
            <w:tcW w:w="250" w:type="dxa"/>
            <w:vMerge/>
          </w:tcPr>
          <w:p w14:paraId="5BA04038" w14:textId="77777777" w:rsidR="00160EBF" w:rsidRDefault="00160EBF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75" w:type="dxa"/>
            <w:vMerge/>
          </w:tcPr>
          <w:p w14:paraId="2DCC92CA" w14:textId="77777777" w:rsidR="00160EBF" w:rsidRDefault="00160EBF" w:rsidP="005801E5">
            <w:pPr>
              <w:pStyle w:val="Heading1"/>
            </w:pPr>
          </w:p>
        </w:tc>
      </w:tr>
      <w:tr w:rsidR="00905C7E" w14:paraId="0506F551" w14:textId="77777777" w:rsidTr="00273877">
        <w:trPr>
          <w:trHeight w:val="183"/>
        </w:trPr>
        <w:tc>
          <w:tcPr>
            <w:tcW w:w="719" w:type="dxa"/>
          </w:tcPr>
          <w:p w14:paraId="4A4112B5" w14:textId="77777777" w:rsidR="00905C7E" w:rsidRPr="008C379A" w:rsidRDefault="00905C7E" w:rsidP="008C379A">
            <w:pPr>
              <w:pStyle w:val="Information"/>
              <w:rPr>
                <w:sz w:val="22"/>
                <w:szCs w:val="18"/>
              </w:rPr>
            </w:pPr>
          </w:p>
        </w:tc>
        <w:tc>
          <w:tcPr>
            <w:tcW w:w="2941" w:type="dxa"/>
            <w:gridSpan w:val="2"/>
            <w:vAlign w:val="center"/>
          </w:tcPr>
          <w:p w14:paraId="3D779248" w14:textId="77777777" w:rsidR="00905C7E" w:rsidRPr="008C379A" w:rsidRDefault="00905C7E" w:rsidP="008C379A">
            <w:pPr>
              <w:pStyle w:val="Information"/>
              <w:rPr>
                <w:sz w:val="22"/>
                <w:szCs w:val="18"/>
              </w:rPr>
            </w:pPr>
          </w:p>
        </w:tc>
        <w:tc>
          <w:tcPr>
            <w:tcW w:w="250" w:type="dxa"/>
            <w:vMerge/>
          </w:tcPr>
          <w:p w14:paraId="2F33968B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75" w:type="dxa"/>
            <w:vMerge/>
          </w:tcPr>
          <w:p w14:paraId="692329C9" w14:textId="77777777" w:rsidR="00905C7E" w:rsidRDefault="00905C7E" w:rsidP="005801E5">
            <w:pPr>
              <w:pStyle w:val="Heading1"/>
            </w:pPr>
          </w:p>
        </w:tc>
      </w:tr>
      <w:tr w:rsidR="00160EBF" w14:paraId="18C196AD" w14:textId="77777777" w:rsidTr="00273877">
        <w:trPr>
          <w:trHeight w:val="633"/>
        </w:trPr>
        <w:tc>
          <w:tcPr>
            <w:tcW w:w="719" w:type="dxa"/>
          </w:tcPr>
          <w:p w14:paraId="76FDCA1D" w14:textId="77777777" w:rsidR="00160EBF" w:rsidRPr="008C379A" w:rsidRDefault="00160EBF" w:rsidP="008C379A">
            <w:pPr>
              <w:pStyle w:val="Information"/>
              <w:rPr>
                <w:sz w:val="22"/>
                <w:szCs w:val="18"/>
              </w:rPr>
            </w:pPr>
            <w:r w:rsidRPr="008C379A">
              <w:rPr>
                <w:noProof/>
                <w:sz w:val="22"/>
                <w:szCs w:val="18"/>
              </w:rP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 wp14:anchorId="31982A86" wp14:editId="038CD1C5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132715</wp:posOffset>
                      </wp:positionV>
                      <wp:extent cx="338455" cy="346075"/>
                      <wp:effectExtent l="0" t="0" r="4445" b="0"/>
                      <wp:wrapThrough wrapText="bothSides">
                        <wp:wrapPolygon edited="0">
                          <wp:start x="4863" y="0"/>
                          <wp:lineTo x="0" y="2378"/>
                          <wp:lineTo x="0" y="15457"/>
                          <wp:lineTo x="1216" y="19024"/>
                          <wp:lineTo x="3647" y="20213"/>
                          <wp:lineTo x="18236" y="20213"/>
                          <wp:lineTo x="20668" y="17835"/>
                          <wp:lineTo x="20668" y="1189"/>
                          <wp:lineTo x="14589" y="0"/>
                          <wp:lineTo x="4863" y="0"/>
                        </wp:wrapPolygon>
                      </wp:wrapThrough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105088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4" o:spid="_x0000_s1026" alt="Description: email icon" style="position:absolute;margin-left:-.5pt;margin-top:10.45pt;width:26.65pt;height:27.25pt;z-index:-251656192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jisQA&#10;AADcAAAADwAAAGRycy9kb3ducmV2LnhtbESPT4vCMBTE78J+h/AWvGm6IirVWBZhZb34bxfx+Gie&#10;bWnzUpuo9dsbQfA4zMxvmFnSmkpcqXGFZQVf/QgEcWp1wZmC/7+f3gSE88gaK8uk4E4OkvlHZ4ax&#10;tjfe0XXvMxEg7GJUkHtfx1K6NCeDrm9r4uCdbGPQB9lkUjd4C3BTyUEUjaTBgsNCjjUtckrL/cUo&#10;8NvCLFbncnlYTo5nk65x0+5Qqe5n+z0F4an17/Cr/asVDMZDeJ4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sY4r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9a4168 [24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105088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9" o:title="Email icon"/>
                        <v:path arrowok="t"/>
                      </v:shape>
                      <w10:wrap type="through"/>
                    </v:group>
                  </w:pict>
                </mc:Fallback>
              </mc:AlternateContent>
            </w:r>
          </w:p>
        </w:tc>
        <w:tc>
          <w:tcPr>
            <w:tcW w:w="2941" w:type="dxa"/>
            <w:gridSpan w:val="2"/>
            <w:tcMar>
              <w:left w:w="0" w:type="dxa"/>
              <w:right w:w="0" w:type="dxa"/>
            </w:tcMar>
            <w:vAlign w:val="center"/>
          </w:tcPr>
          <w:p w14:paraId="013FA264" w14:textId="77777777" w:rsidR="00160EBF" w:rsidRPr="008C379A" w:rsidRDefault="00F1492D" w:rsidP="008C379A">
            <w:pPr>
              <w:pStyle w:val="Information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    </w:t>
            </w:r>
            <w:r w:rsidRPr="00F1492D">
              <w:rPr>
                <w:sz w:val="22"/>
                <w:szCs w:val="18"/>
              </w:rPr>
              <w:t>rm.95@yahoo.com</w:t>
            </w:r>
          </w:p>
        </w:tc>
        <w:tc>
          <w:tcPr>
            <w:tcW w:w="250" w:type="dxa"/>
            <w:vMerge/>
          </w:tcPr>
          <w:p w14:paraId="01458084" w14:textId="77777777" w:rsidR="00160EBF" w:rsidRDefault="00160EBF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75" w:type="dxa"/>
            <w:vMerge/>
          </w:tcPr>
          <w:p w14:paraId="6260058B" w14:textId="77777777" w:rsidR="00160EBF" w:rsidRDefault="00160EBF" w:rsidP="005801E5">
            <w:pPr>
              <w:pStyle w:val="Heading1"/>
            </w:pPr>
          </w:p>
        </w:tc>
      </w:tr>
      <w:tr w:rsidR="00905C7E" w14:paraId="6D556E40" w14:textId="77777777" w:rsidTr="00273877">
        <w:trPr>
          <w:trHeight w:val="174"/>
        </w:trPr>
        <w:tc>
          <w:tcPr>
            <w:tcW w:w="719" w:type="dxa"/>
          </w:tcPr>
          <w:p w14:paraId="55BE28AA" w14:textId="77777777" w:rsidR="00905C7E" w:rsidRPr="008C379A" w:rsidRDefault="00905C7E" w:rsidP="008C379A">
            <w:pPr>
              <w:pStyle w:val="Information"/>
              <w:rPr>
                <w:sz w:val="22"/>
                <w:szCs w:val="18"/>
              </w:rPr>
            </w:pPr>
          </w:p>
        </w:tc>
        <w:tc>
          <w:tcPr>
            <w:tcW w:w="2941" w:type="dxa"/>
            <w:gridSpan w:val="2"/>
            <w:vAlign w:val="center"/>
          </w:tcPr>
          <w:p w14:paraId="7B2AD5F9" w14:textId="77777777" w:rsidR="00905C7E" w:rsidRPr="008C379A" w:rsidRDefault="00905C7E" w:rsidP="008C379A">
            <w:pPr>
              <w:pStyle w:val="Information"/>
              <w:rPr>
                <w:sz w:val="22"/>
                <w:szCs w:val="18"/>
              </w:rPr>
            </w:pPr>
          </w:p>
        </w:tc>
        <w:tc>
          <w:tcPr>
            <w:tcW w:w="250" w:type="dxa"/>
            <w:vMerge/>
          </w:tcPr>
          <w:p w14:paraId="355FB7F4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75" w:type="dxa"/>
            <w:vMerge/>
          </w:tcPr>
          <w:p w14:paraId="3420E747" w14:textId="77777777" w:rsidR="00905C7E" w:rsidRDefault="00905C7E" w:rsidP="005801E5">
            <w:pPr>
              <w:pStyle w:val="Heading1"/>
            </w:pPr>
          </w:p>
        </w:tc>
      </w:tr>
      <w:tr w:rsidR="00905C7E" w14:paraId="30224C4B" w14:textId="77777777" w:rsidTr="00273877">
        <w:trPr>
          <w:trHeight w:val="633"/>
        </w:trPr>
        <w:tc>
          <w:tcPr>
            <w:tcW w:w="719" w:type="dxa"/>
          </w:tcPr>
          <w:p w14:paraId="017376D4" w14:textId="77777777" w:rsidR="00905C7E" w:rsidRPr="008C379A" w:rsidRDefault="00905C7E" w:rsidP="008C379A">
            <w:pPr>
              <w:pStyle w:val="Information"/>
              <w:rPr>
                <w:sz w:val="22"/>
                <w:szCs w:val="18"/>
              </w:rPr>
            </w:pPr>
          </w:p>
        </w:tc>
        <w:tc>
          <w:tcPr>
            <w:tcW w:w="266" w:type="dxa"/>
            <w:tcMar>
              <w:left w:w="0" w:type="dxa"/>
              <w:right w:w="0" w:type="dxa"/>
            </w:tcMar>
            <w:vAlign w:val="center"/>
          </w:tcPr>
          <w:p w14:paraId="45A253F2" w14:textId="77777777" w:rsidR="00905C7E" w:rsidRPr="008C379A" w:rsidRDefault="00905C7E" w:rsidP="008C379A">
            <w:pPr>
              <w:pStyle w:val="Information"/>
              <w:rPr>
                <w:sz w:val="22"/>
                <w:szCs w:val="18"/>
              </w:rPr>
            </w:pPr>
          </w:p>
        </w:tc>
        <w:tc>
          <w:tcPr>
            <w:tcW w:w="2675" w:type="dxa"/>
            <w:vAlign w:val="center"/>
          </w:tcPr>
          <w:p w14:paraId="7F7B35D7" w14:textId="77777777" w:rsidR="00905C7E" w:rsidRPr="008C379A" w:rsidRDefault="00905C7E" w:rsidP="003B70D7">
            <w:pPr>
              <w:pStyle w:val="Information"/>
              <w:rPr>
                <w:sz w:val="22"/>
                <w:szCs w:val="18"/>
              </w:rPr>
            </w:pPr>
          </w:p>
        </w:tc>
        <w:tc>
          <w:tcPr>
            <w:tcW w:w="250" w:type="dxa"/>
            <w:vMerge/>
          </w:tcPr>
          <w:p w14:paraId="34CD76FC" w14:textId="77777777" w:rsidR="00905C7E" w:rsidRDefault="00905C7E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775" w:type="dxa"/>
            <w:vMerge/>
          </w:tcPr>
          <w:p w14:paraId="495A8161" w14:textId="77777777" w:rsidR="00905C7E" w:rsidRDefault="00905C7E" w:rsidP="005801E5">
            <w:pPr>
              <w:pStyle w:val="Heading1"/>
            </w:pPr>
          </w:p>
        </w:tc>
      </w:tr>
      <w:tr w:rsidR="00905C7E" w14:paraId="4ED49145" w14:textId="77777777" w:rsidTr="00273877">
        <w:trPr>
          <w:trHeight w:val="2448"/>
        </w:trPr>
        <w:tc>
          <w:tcPr>
            <w:tcW w:w="719" w:type="dxa"/>
          </w:tcPr>
          <w:p w14:paraId="2ED59BDC" w14:textId="77777777" w:rsidR="00905C7E" w:rsidRPr="0056708E" w:rsidRDefault="00905C7E" w:rsidP="00222466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2941" w:type="dxa"/>
            <w:gridSpan w:val="2"/>
          </w:tcPr>
          <w:p w14:paraId="53C90CC1" w14:textId="77777777" w:rsidR="00905C7E" w:rsidRPr="0056708E" w:rsidRDefault="00905C7E" w:rsidP="00222466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250" w:type="dxa"/>
          </w:tcPr>
          <w:p w14:paraId="62FB2D0A" w14:textId="77777777" w:rsidR="00905C7E" w:rsidRDefault="00905C7E" w:rsidP="00222466"/>
        </w:tc>
        <w:tc>
          <w:tcPr>
            <w:tcW w:w="6775" w:type="dxa"/>
            <w:vMerge/>
          </w:tcPr>
          <w:p w14:paraId="58FBCC2C" w14:textId="77777777" w:rsidR="00905C7E" w:rsidRDefault="00905C7E" w:rsidP="00222466"/>
        </w:tc>
      </w:tr>
    </w:tbl>
    <w:p w14:paraId="773ED8B5" w14:textId="2C60B2A6" w:rsidR="0035642C" w:rsidRPr="00A11B96" w:rsidRDefault="0035642C" w:rsidP="00793BA0"/>
    <w:sectPr w:rsidR="0035642C" w:rsidRPr="00A11B96" w:rsidSect="0031370C">
      <w:headerReference w:type="default" r:id="rId20"/>
      <w:type w:val="continuous"/>
      <w:pgSz w:w="12240" w:h="15840" w:code="1"/>
      <w:pgMar w:top="720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8E3DA" w14:textId="77777777" w:rsidR="00666DC3" w:rsidRDefault="00666DC3" w:rsidP="00590471">
      <w:r>
        <w:separator/>
      </w:r>
    </w:p>
  </w:endnote>
  <w:endnote w:type="continuationSeparator" w:id="0">
    <w:p w14:paraId="0CE05577" w14:textId="77777777" w:rsidR="00666DC3" w:rsidRDefault="00666DC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D0EE1" w14:textId="77777777" w:rsidR="00666DC3" w:rsidRDefault="00666DC3" w:rsidP="00590471">
      <w:r>
        <w:separator/>
      </w:r>
    </w:p>
  </w:footnote>
  <w:footnote w:type="continuationSeparator" w:id="0">
    <w:p w14:paraId="146FD1C1" w14:textId="77777777" w:rsidR="00666DC3" w:rsidRDefault="00666DC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2C9DF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D27E2F2" wp14:editId="0E3A2B9E">
              <wp:simplePos x="0" y="0"/>
              <wp:positionH relativeFrom="column">
                <wp:posOffset>-1609090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3">
                                  <a:lumMod val="75000"/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26680" cy="26246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3">
                                  <a:lumMod val="75000"/>
                                  <a:alpha val="18000"/>
                                </a:schemeClr>
                              </a:gs>
                              <a:gs pos="100000">
                                <a:schemeClr val="accent3">
                                  <a:lumMod val="75000"/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111500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2AF7E5" id="Group 26" o:spid="_x0000_s1026" style="position:absolute;margin-left:-126.7pt;margin-top:-36pt;width:682.4pt;height:830.55pt;z-index:251657216;mso-width-percent:1115;mso-width-percent:1115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G8sg2w3RlYzMaWsDHue/xrvSTYv64UCWKh7nvzUevTL1HBy6OnUh&#10;CzzOf2s8ocykWBCe8atlny7jZwSG4M2U7B533Fc5fWtWhFy/No64PD6cRZTsf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F/7L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b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w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T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f/k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7SNQpTJQ+9k5nA4cp3Uiw2+I66GzDEzQ2kkDXFsFCmUSxSjlFpqHMkOfYXhRRNeLtkTM+&#10;zaLq0yTYjU/XqaIFiXsmEZAmefLFPtNzQ+UjY1FsczaCnZ9W+nCi5A8EGErZ8hgtIs8kThH5zh+v&#10;mXAMhJOQlVjXPEij0imTUVSZJwVtpbBxgbUhqzPrC+5J5VClfKgOc2OPmJAOWSx3Y881t8fg79Wa&#10;laUca/6r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de3&#10;aivmoZyFx1KYBu1/Td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9a4168 [2406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267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" fillcolor="#9a4168 [2406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11796f" color2="#9a4168 [2406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B2606E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304D5"/>
    <w:multiLevelType w:val="hybridMultilevel"/>
    <w:tmpl w:val="FF46DCF0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 w15:restartNumberingAfterBreak="0">
    <w:nsid w:val="2B2738DF"/>
    <w:multiLevelType w:val="hybridMultilevel"/>
    <w:tmpl w:val="F06CF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6F16B3"/>
    <w:multiLevelType w:val="hybridMultilevel"/>
    <w:tmpl w:val="E5CE9EB0"/>
    <w:lvl w:ilvl="0" w:tplc="4E48AFAC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CE7C0B"/>
    <w:multiLevelType w:val="hybridMultilevel"/>
    <w:tmpl w:val="17187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E03CDF"/>
    <w:multiLevelType w:val="hybridMultilevel"/>
    <w:tmpl w:val="1EE6A9A0"/>
    <w:lvl w:ilvl="0" w:tplc="04090005">
      <w:start w:val="1"/>
      <w:numFmt w:val="bullet"/>
      <w:lvlText w:val=""/>
      <w:lvlJc w:val="left"/>
      <w:pPr>
        <w:tabs>
          <w:tab w:val="num" w:pos="810"/>
        </w:tabs>
        <w:ind w:left="81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90"/>
        </w:tabs>
        <w:ind w:left="369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130"/>
        </w:tabs>
        <w:ind w:left="51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850"/>
        </w:tabs>
        <w:ind w:left="585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7"/>
  </w:num>
  <w:num w:numId="5">
    <w:abstractNumId w:val="4"/>
  </w:num>
  <w:num w:numId="6">
    <w:abstractNumId w:val="3"/>
  </w:num>
  <w:num w:numId="7">
    <w:abstractNumId w:val="5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379A"/>
    <w:rsid w:val="00001732"/>
    <w:rsid w:val="000103E7"/>
    <w:rsid w:val="00060042"/>
    <w:rsid w:val="0008685D"/>
    <w:rsid w:val="000E1F89"/>
    <w:rsid w:val="00112FD7"/>
    <w:rsid w:val="00150ABD"/>
    <w:rsid w:val="00160EBF"/>
    <w:rsid w:val="001A7205"/>
    <w:rsid w:val="001F2F6A"/>
    <w:rsid w:val="00202F45"/>
    <w:rsid w:val="00222466"/>
    <w:rsid w:val="00261D70"/>
    <w:rsid w:val="00273877"/>
    <w:rsid w:val="00276026"/>
    <w:rsid w:val="00283F62"/>
    <w:rsid w:val="002B4549"/>
    <w:rsid w:val="002D6CB2"/>
    <w:rsid w:val="00310F17"/>
    <w:rsid w:val="0031370C"/>
    <w:rsid w:val="00316B96"/>
    <w:rsid w:val="003326CB"/>
    <w:rsid w:val="00334DA7"/>
    <w:rsid w:val="0035642C"/>
    <w:rsid w:val="00357F25"/>
    <w:rsid w:val="00376291"/>
    <w:rsid w:val="00380FD1"/>
    <w:rsid w:val="00383D02"/>
    <w:rsid w:val="003B2793"/>
    <w:rsid w:val="003B70D7"/>
    <w:rsid w:val="00487919"/>
    <w:rsid w:val="004D5B9D"/>
    <w:rsid w:val="004D73E3"/>
    <w:rsid w:val="004E158A"/>
    <w:rsid w:val="004F7115"/>
    <w:rsid w:val="005049B1"/>
    <w:rsid w:val="005269BD"/>
    <w:rsid w:val="00565C77"/>
    <w:rsid w:val="0056708E"/>
    <w:rsid w:val="005801E5"/>
    <w:rsid w:val="00590471"/>
    <w:rsid w:val="005A747A"/>
    <w:rsid w:val="005D01FA"/>
    <w:rsid w:val="005D3A72"/>
    <w:rsid w:val="005D7BE9"/>
    <w:rsid w:val="00666DC3"/>
    <w:rsid w:val="00666DD1"/>
    <w:rsid w:val="006A443F"/>
    <w:rsid w:val="006D79A8"/>
    <w:rsid w:val="0072315C"/>
    <w:rsid w:val="007575B6"/>
    <w:rsid w:val="00793BA0"/>
    <w:rsid w:val="007951A8"/>
    <w:rsid w:val="007B3754"/>
    <w:rsid w:val="007F5B63"/>
    <w:rsid w:val="00803A0A"/>
    <w:rsid w:val="00835110"/>
    <w:rsid w:val="00846CB9"/>
    <w:rsid w:val="00873312"/>
    <w:rsid w:val="008A1E6E"/>
    <w:rsid w:val="008B1F05"/>
    <w:rsid w:val="008C2CFC"/>
    <w:rsid w:val="008C379A"/>
    <w:rsid w:val="00905C7E"/>
    <w:rsid w:val="00912DC8"/>
    <w:rsid w:val="009305B9"/>
    <w:rsid w:val="009475DC"/>
    <w:rsid w:val="00967B93"/>
    <w:rsid w:val="009B6A60"/>
    <w:rsid w:val="009F1CDA"/>
    <w:rsid w:val="00A11B96"/>
    <w:rsid w:val="00A17CC6"/>
    <w:rsid w:val="00A31464"/>
    <w:rsid w:val="00A31B16"/>
    <w:rsid w:val="00A769C4"/>
    <w:rsid w:val="00AA78C1"/>
    <w:rsid w:val="00AC6C7E"/>
    <w:rsid w:val="00AE2D0D"/>
    <w:rsid w:val="00AE3ED3"/>
    <w:rsid w:val="00B2235E"/>
    <w:rsid w:val="00B315F7"/>
    <w:rsid w:val="00B6466C"/>
    <w:rsid w:val="00BB2B6F"/>
    <w:rsid w:val="00C12483"/>
    <w:rsid w:val="00C14078"/>
    <w:rsid w:val="00C3473A"/>
    <w:rsid w:val="00CC304A"/>
    <w:rsid w:val="00CE1E3D"/>
    <w:rsid w:val="00CF472A"/>
    <w:rsid w:val="00D053FA"/>
    <w:rsid w:val="00DC0CFB"/>
    <w:rsid w:val="00DF076E"/>
    <w:rsid w:val="00E245DA"/>
    <w:rsid w:val="00E26AED"/>
    <w:rsid w:val="00E34FB3"/>
    <w:rsid w:val="00E73AB8"/>
    <w:rsid w:val="00E86E3C"/>
    <w:rsid w:val="00E90A60"/>
    <w:rsid w:val="00ED47F7"/>
    <w:rsid w:val="00EE7E09"/>
    <w:rsid w:val="00EF1DE4"/>
    <w:rsid w:val="00F0223C"/>
    <w:rsid w:val="00F1492D"/>
    <w:rsid w:val="00F3235D"/>
    <w:rsid w:val="00F510FA"/>
    <w:rsid w:val="00F8710F"/>
    <w:rsid w:val="00F878BD"/>
    <w:rsid w:val="00FC03FE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223CE2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B6A60"/>
    <w:pPr>
      <w:pBdr>
        <w:top w:val="single" w:sz="24" w:space="8" w:color="9A4168" w:themeColor="accent3" w:themeShade="BF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9B6A60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3E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73B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B6A60"/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ListParagraph">
    <w:name w:val="List Paragraph"/>
    <w:basedOn w:val="BodyText"/>
    <w:uiPriority w:val="1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9B6A60"/>
    <w:pPr>
      <w:pBdr>
        <w:bottom w:val="single" w:sz="24" w:space="8" w:color="9A4168" w:themeColor="accent3" w:themeShade="BF"/>
      </w:pBdr>
      <w:kinsoku w:val="0"/>
      <w:overflowPunct w:val="0"/>
      <w:spacing w:before="240" w:after="480"/>
    </w:pPr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9B6A60"/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A78C1"/>
    <w:pPr>
      <w:kinsoku w:val="0"/>
      <w:overflowPunct w:val="0"/>
      <w:spacing w:before="4"/>
    </w:pPr>
    <w:rPr>
      <w:color w:val="8A434E" w:themeColor="accent4" w:themeShade="BF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B2606E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9B6A60"/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905C7E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8B1F05"/>
    <w:rPr>
      <w:color w:val="BF678E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3E3"/>
    <w:rPr>
      <w:rFonts w:asciiTheme="majorHAnsi" w:eastAsiaTheme="majorEastAsia" w:hAnsiTheme="majorHAnsi" w:cstheme="majorBidi"/>
      <w:color w:val="0A273B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4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mailto:ali.laith@acted.org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kasam\AppData\Roaming\Microsoft\Templates\Rose%20suite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C5798366956420FA8EBF3C6049BEE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9466E8-B3D9-4CB7-ACDC-EAE45D59566E}"/>
      </w:docPartPr>
      <w:docPartBody>
        <w:p w:rsidR="003E08F5" w:rsidRDefault="009A760D">
          <w:pPr>
            <w:pStyle w:val="2C5798366956420FA8EBF3C6049BEE1A"/>
          </w:pPr>
          <w:r w:rsidRPr="00AC6C7E">
            <w:t>Experience</w:t>
          </w:r>
        </w:p>
      </w:docPartBody>
    </w:docPart>
    <w:docPart>
      <w:docPartPr>
        <w:name w:val="C4F3179B1F4940ADB410E8240439CE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1FB058-3F2C-4363-BAF6-E115494D9280}"/>
      </w:docPartPr>
      <w:docPartBody>
        <w:p w:rsidR="003E08F5" w:rsidRDefault="009A760D">
          <w:pPr>
            <w:pStyle w:val="C4F3179B1F4940ADB410E8240439CEAD"/>
          </w:pPr>
          <w:r w:rsidRPr="00AC6C7E">
            <w:t>References</w:t>
          </w:r>
        </w:p>
      </w:docPartBody>
    </w:docPart>
    <w:docPart>
      <w:docPartPr>
        <w:name w:val="C0FD15723FBE41DBB9786312A449B5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573F56-7776-4B3D-8B19-766747B13390}"/>
      </w:docPartPr>
      <w:docPartBody>
        <w:p w:rsidR="003E08F5" w:rsidRDefault="00232E78" w:rsidP="00232E78">
          <w:pPr>
            <w:pStyle w:val="C0FD15723FBE41DBB9786312A449B586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2E78"/>
    <w:rsid w:val="000070AB"/>
    <w:rsid w:val="00023633"/>
    <w:rsid w:val="00232E78"/>
    <w:rsid w:val="002746E3"/>
    <w:rsid w:val="003B2546"/>
    <w:rsid w:val="003E08F5"/>
    <w:rsid w:val="0041174C"/>
    <w:rsid w:val="004219D1"/>
    <w:rsid w:val="005835FE"/>
    <w:rsid w:val="006C1246"/>
    <w:rsid w:val="008A3A4F"/>
    <w:rsid w:val="008E5411"/>
    <w:rsid w:val="009A760D"/>
    <w:rsid w:val="00AD6D21"/>
    <w:rsid w:val="00B12DA3"/>
    <w:rsid w:val="00B23561"/>
    <w:rsid w:val="00C87C57"/>
    <w:rsid w:val="00DD5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C5798366956420FA8EBF3C6049BEE1A">
    <w:name w:val="2C5798366956420FA8EBF3C6049BEE1A"/>
  </w:style>
  <w:style w:type="paragraph" w:customStyle="1" w:styleId="C4F3179B1F4940ADB410E8240439CEAD">
    <w:name w:val="C4F3179B1F4940ADB410E8240439CEAD"/>
  </w:style>
  <w:style w:type="paragraph" w:customStyle="1" w:styleId="C0FD15723FBE41DBB9786312A449B586">
    <w:name w:val="C0FD15723FBE41DBB9786312A449B586"/>
    <w:rsid w:val="00232E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ACA914-5E8F-4278-8CB2-8B29426973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010555-7755-44A0-94C7-69AB0AE398C1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71af3243-3dd4-4a8d-8c0d-dd76da1f02a5"/>
    <ds:schemaRef ds:uri="16c05727-aa75-4e4a-9b5f-8a80a1165891"/>
  </ds:schemaRefs>
</ds:datastoreItem>
</file>

<file path=customXml/itemProps3.xml><?xml version="1.0" encoding="utf-8"?>
<ds:datastoreItem xmlns:ds="http://schemas.openxmlformats.org/officeDocument/2006/customXml" ds:itemID="{272DE2C6-57EA-413F-B116-F15037146983}">
  <ds:schemaRefs>
    <ds:schemaRef ds:uri="http://schemas.microsoft.com/office/2006/metadata/properties"/>
    <ds:schemaRef ds:uri="http://www.w3.org/2000/xmlns/"/>
    <ds:schemaRef ds:uri="71af3243-3dd4-4a8d-8c0d-dd76da1f02a5"/>
    <ds:schemaRef ds:uri="http://www.w3.org/2001/XMLSchema-instance"/>
  </ds:schemaRefs>
</ds:datastoreItem>
</file>

<file path=customXml/itemProps4.xml><?xml version="1.0" encoding="utf-8"?>
<ds:datastoreItem xmlns:ds="http://schemas.openxmlformats.org/officeDocument/2006/customXml" ds:itemID="{C2EA791D-D41B-4CEE-A38C-8949EC596D39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Rose%20suite%20resume.dotx</Template>
  <TotalTime>0</TotalTime>
  <Pages>2</Pages>
  <Words>226</Words>
  <Characters>1721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2021-10-24T11:45:00Z</dcterms:created>
  <dcterms:modified xsi:type="dcterms:W3CDTF">2021-10-24T11:45:00Z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